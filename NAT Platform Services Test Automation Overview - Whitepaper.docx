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28F6" w:rsidRDefault="004428F6" w:rsidP="004428F6">
      <w:pPr>
        <w:pStyle w:val="Subtitle"/>
        <w:spacing w:after="0" w:line="240" w:lineRule="auto"/>
        <w:jc w:val="center"/>
        <w:rPr>
          <w:sz w:val="72"/>
          <w:szCs w:val="72"/>
        </w:rPr>
      </w:pPr>
    </w:p>
    <w:p w:rsidR="004428F6" w:rsidRDefault="004428F6" w:rsidP="004428F6">
      <w:pPr>
        <w:pStyle w:val="Subtitle"/>
        <w:spacing w:after="0" w:line="240" w:lineRule="auto"/>
        <w:jc w:val="center"/>
        <w:rPr>
          <w:sz w:val="72"/>
          <w:szCs w:val="72"/>
        </w:rPr>
      </w:pPr>
    </w:p>
    <w:p w:rsidR="004428F6" w:rsidRDefault="004428F6" w:rsidP="004428F6">
      <w:pPr>
        <w:pStyle w:val="Subtitle"/>
        <w:spacing w:after="0" w:line="240" w:lineRule="auto"/>
        <w:jc w:val="center"/>
        <w:rPr>
          <w:sz w:val="72"/>
          <w:szCs w:val="72"/>
        </w:rPr>
      </w:pPr>
    </w:p>
    <w:p w:rsidR="004428F6" w:rsidRDefault="004428F6" w:rsidP="004428F6">
      <w:pPr>
        <w:pStyle w:val="Subtitle"/>
        <w:spacing w:after="0" w:line="240" w:lineRule="auto"/>
        <w:jc w:val="center"/>
        <w:rPr>
          <w:sz w:val="72"/>
          <w:szCs w:val="72"/>
        </w:rPr>
      </w:pPr>
    </w:p>
    <w:p w:rsidR="004428F6" w:rsidRDefault="004428F6" w:rsidP="004428F6">
      <w:pPr>
        <w:pStyle w:val="Subtitle"/>
        <w:spacing w:after="0" w:line="240" w:lineRule="auto"/>
        <w:jc w:val="center"/>
        <w:rPr>
          <w:sz w:val="72"/>
          <w:szCs w:val="72"/>
        </w:rPr>
      </w:pPr>
    </w:p>
    <w:p w:rsidR="004428F6" w:rsidRDefault="004428F6" w:rsidP="004428F6">
      <w:pPr>
        <w:pStyle w:val="Subtitle"/>
        <w:spacing w:after="0" w:line="240" w:lineRule="auto"/>
        <w:jc w:val="center"/>
        <w:rPr>
          <w:sz w:val="72"/>
          <w:szCs w:val="72"/>
        </w:rPr>
      </w:pPr>
    </w:p>
    <w:p w:rsidR="00847B5F" w:rsidRDefault="00847B5F" w:rsidP="004428F6">
      <w:pPr>
        <w:pStyle w:val="Subtitle"/>
        <w:spacing w:after="0" w:line="240" w:lineRule="auto"/>
        <w:jc w:val="center"/>
        <w:rPr>
          <w:sz w:val="72"/>
          <w:szCs w:val="72"/>
        </w:rPr>
      </w:pPr>
      <w:r w:rsidRPr="00847B5F">
        <w:rPr>
          <w:sz w:val="72"/>
          <w:szCs w:val="72"/>
        </w:rPr>
        <w:t>NAT Platform Services</w:t>
      </w:r>
    </w:p>
    <w:p w:rsidR="00B01BDC" w:rsidRPr="004428F6" w:rsidRDefault="00847B5F" w:rsidP="004428F6">
      <w:pPr>
        <w:pStyle w:val="Subtitle"/>
        <w:spacing w:after="0" w:line="240" w:lineRule="auto"/>
        <w:jc w:val="center"/>
        <w:rPr>
          <w:sz w:val="56"/>
          <w:szCs w:val="56"/>
        </w:rPr>
      </w:pPr>
      <w:r w:rsidRPr="004428F6">
        <w:rPr>
          <w:sz w:val="56"/>
          <w:szCs w:val="56"/>
        </w:rPr>
        <w:t xml:space="preserve">Test Automation </w:t>
      </w:r>
      <w:r w:rsidR="00490022">
        <w:rPr>
          <w:sz w:val="56"/>
          <w:szCs w:val="56"/>
        </w:rPr>
        <w:t>Overview</w:t>
      </w:r>
    </w:p>
    <w:p w:rsidR="005E2F7C" w:rsidRDefault="005E2F7C" w:rsidP="00A11154">
      <w:pPr>
        <w:pStyle w:val="Subtitle"/>
      </w:pPr>
    </w:p>
    <w:p w:rsidR="005E2F7C" w:rsidRDefault="005E2F7C" w:rsidP="00A11154">
      <w:pPr>
        <w:pStyle w:val="Subtitle"/>
      </w:pPr>
    </w:p>
    <w:p w:rsidR="005E2F7C" w:rsidRDefault="005E2F7C" w:rsidP="00A11154">
      <w:pPr>
        <w:pStyle w:val="Subtitle"/>
      </w:pPr>
    </w:p>
    <w:p w:rsidR="005E2F7C" w:rsidRDefault="005E2F7C" w:rsidP="00A11154">
      <w:pPr>
        <w:pStyle w:val="Subtitle"/>
      </w:pPr>
    </w:p>
    <w:p w:rsidR="005E2F7C" w:rsidRDefault="005E2F7C" w:rsidP="00A11154">
      <w:pPr>
        <w:pStyle w:val="Subtitle"/>
      </w:pPr>
    </w:p>
    <w:p w:rsidR="005E2F7C" w:rsidRDefault="005E2F7C" w:rsidP="00A11154">
      <w:pPr>
        <w:pStyle w:val="Subtitle"/>
      </w:pPr>
    </w:p>
    <w:p w:rsidR="005E2F7C" w:rsidRDefault="005E2F7C" w:rsidP="00A11154">
      <w:pPr>
        <w:pStyle w:val="Subtitle"/>
      </w:pPr>
    </w:p>
    <w:p w:rsidR="005E2F7C" w:rsidRDefault="005E2F7C" w:rsidP="00A11154">
      <w:pPr>
        <w:pStyle w:val="Subtitle"/>
      </w:pPr>
    </w:p>
    <w:p w:rsidR="005E2F7C" w:rsidRDefault="005E2F7C" w:rsidP="00A11154">
      <w:pPr>
        <w:pStyle w:val="Subtitle"/>
      </w:pPr>
    </w:p>
    <w:p w:rsidR="005E2F7C" w:rsidRDefault="005E2F7C" w:rsidP="00A11154">
      <w:pPr>
        <w:pStyle w:val="Subtitle"/>
      </w:pPr>
    </w:p>
    <w:sdt>
      <w:sdtPr>
        <w:rPr>
          <w:rFonts w:asciiTheme="minorHAnsi" w:eastAsiaTheme="minorEastAsia" w:hAnsiTheme="minorHAnsi" w:cstheme="minorBidi"/>
          <w:color w:val="auto"/>
          <w:sz w:val="21"/>
          <w:szCs w:val="21"/>
        </w:rPr>
        <w:id w:val="173011090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4428F6" w:rsidRDefault="004428F6">
          <w:pPr>
            <w:pStyle w:val="TOCHeading"/>
          </w:pPr>
          <w:r>
            <w:t>Contents</w:t>
          </w:r>
        </w:p>
        <w:p w:rsidR="000D5475" w:rsidRDefault="004428F6">
          <w:pPr>
            <w:pStyle w:val="TOC1"/>
            <w:rPr>
              <w:noProof/>
              <w:sz w:val="22"/>
              <w:szCs w:val="22"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77331151" w:history="1">
            <w:r w:rsidR="000D5475" w:rsidRPr="009B0615">
              <w:rPr>
                <w:rStyle w:val="Hyperlink"/>
                <w:noProof/>
              </w:rPr>
              <w:t>Introduction</w:t>
            </w:r>
            <w:r w:rsidR="000D5475">
              <w:rPr>
                <w:noProof/>
                <w:webHidden/>
              </w:rPr>
              <w:tab/>
            </w:r>
            <w:r w:rsidR="000D5475">
              <w:rPr>
                <w:noProof/>
                <w:webHidden/>
              </w:rPr>
              <w:fldChar w:fldCharType="begin"/>
            </w:r>
            <w:r w:rsidR="000D5475">
              <w:rPr>
                <w:noProof/>
                <w:webHidden/>
              </w:rPr>
              <w:instrText xml:space="preserve"> PAGEREF _Toc77331151 \h </w:instrText>
            </w:r>
            <w:r w:rsidR="000D5475">
              <w:rPr>
                <w:noProof/>
                <w:webHidden/>
              </w:rPr>
            </w:r>
            <w:r w:rsidR="000D5475">
              <w:rPr>
                <w:noProof/>
                <w:webHidden/>
              </w:rPr>
              <w:fldChar w:fldCharType="separate"/>
            </w:r>
            <w:r w:rsidR="000D5475">
              <w:rPr>
                <w:noProof/>
                <w:webHidden/>
              </w:rPr>
              <w:t>3</w:t>
            </w:r>
            <w:r w:rsidR="000D5475">
              <w:rPr>
                <w:noProof/>
                <w:webHidden/>
              </w:rPr>
              <w:fldChar w:fldCharType="end"/>
            </w:r>
          </w:hyperlink>
        </w:p>
        <w:p w:rsidR="000D5475" w:rsidRDefault="000D5475">
          <w:pPr>
            <w:pStyle w:val="TOC1"/>
            <w:rPr>
              <w:noProof/>
              <w:sz w:val="22"/>
              <w:szCs w:val="22"/>
            </w:rPr>
          </w:pPr>
          <w:hyperlink w:anchor="_Toc77331152" w:history="1">
            <w:r w:rsidRPr="009B0615">
              <w:rPr>
                <w:rStyle w:val="Hyperlink"/>
                <w:noProof/>
              </w:rPr>
              <w:t>Tools and Frameworks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_Toc77331152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5475" w:rsidRDefault="000D5475">
          <w:pPr>
            <w:pStyle w:val="TOC2"/>
            <w:rPr>
              <w:noProof/>
              <w:sz w:val="22"/>
              <w:szCs w:val="22"/>
            </w:rPr>
          </w:pPr>
          <w:hyperlink w:anchor="_Toc77331153" w:history="1">
            <w:r w:rsidRPr="009B0615">
              <w:rPr>
                <w:rStyle w:val="Hyperlink"/>
                <w:noProof/>
              </w:rPr>
              <w:t>Frontend (Functional)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_Toc77331153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5475" w:rsidRDefault="000D5475">
          <w:pPr>
            <w:pStyle w:val="TOC2"/>
            <w:rPr>
              <w:noProof/>
              <w:sz w:val="22"/>
              <w:szCs w:val="22"/>
            </w:rPr>
          </w:pPr>
          <w:hyperlink w:anchor="_Toc77331154" w:history="1">
            <w:r w:rsidRPr="009B0615">
              <w:rPr>
                <w:rStyle w:val="Hyperlink"/>
                <w:noProof/>
              </w:rPr>
              <w:t>Frontend (Non-Functional)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_Toc77331154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5475" w:rsidRDefault="000D5475">
          <w:pPr>
            <w:pStyle w:val="TOC2"/>
            <w:rPr>
              <w:noProof/>
              <w:sz w:val="22"/>
              <w:szCs w:val="22"/>
            </w:rPr>
          </w:pPr>
          <w:hyperlink w:anchor="_Toc77331155" w:history="1">
            <w:r w:rsidRPr="009B0615">
              <w:rPr>
                <w:rStyle w:val="Hyperlink"/>
                <w:noProof/>
              </w:rPr>
              <w:t>Rest API Based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_Toc77331155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5475" w:rsidRDefault="000D5475">
          <w:pPr>
            <w:pStyle w:val="TOC2"/>
            <w:rPr>
              <w:noProof/>
              <w:sz w:val="22"/>
              <w:szCs w:val="22"/>
            </w:rPr>
          </w:pPr>
          <w:hyperlink w:anchor="_Toc77331156" w:history="1">
            <w:r w:rsidRPr="009B0615">
              <w:rPr>
                <w:rStyle w:val="Hyperlink"/>
                <w:noProof/>
              </w:rPr>
              <w:t>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_Toc77331156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5475" w:rsidRDefault="000D5475">
          <w:pPr>
            <w:pStyle w:val="TOC2"/>
            <w:rPr>
              <w:noProof/>
              <w:sz w:val="22"/>
              <w:szCs w:val="22"/>
            </w:rPr>
          </w:pPr>
          <w:hyperlink w:anchor="_Toc77331157" w:history="1">
            <w:r w:rsidRPr="009B0615">
              <w:rPr>
                <w:rStyle w:val="Hyperlink"/>
                <w:noProof/>
              </w:rPr>
              <w:t>Design Continuous Testing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_Toc77331157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5475" w:rsidRDefault="000D5475">
          <w:pPr>
            <w:pStyle w:val="TOC1"/>
            <w:rPr>
              <w:noProof/>
              <w:sz w:val="22"/>
              <w:szCs w:val="22"/>
            </w:rPr>
          </w:pPr>
          <w:hyperlink w:anchor="_Toc77331158" w:history="1">
            <w:r w:rsidRPr="009B0615">
              <w:rPr>
                <w:rStyle w:val="Hyperlink"/>
                <w:noProof/>
              </w:rPr>
              <w:t>Types of Test Automation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_Toc77331158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5475" w:rsidRDefault="000D5475">
          <w:pPr>
            <w:pStyle w:val="TOC2"/>
            <w:rPr>
              <w:noProof/>
              <w:sz w:val="22"/>
              <w:szCs w:val="22"/>
            </w:rPr>
          </w:pPr>
          <w:hyperlink w:anchor="_Toc77331159" w:history="1">
            <w:r w:rsidRPr="009B0615">
              <w:rPr>
                <w:rStyle w:val="Hyperlink"/>
                <w:noProof/>
              </w:rPr>
              <w:t>Functional Automation Type -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_Toc77331159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5475" w:rsidRDefault="000D5475">
          <w:pPr>
            <w:pStyle w:val="TOC2"/>
            <w:rPr>
              <w:noProof/>
              <w:sz w:val="22"/>
              <w:szCs w:val="22"/>
            </w:rPr>
          </w:pPr>
          <w:hyperlink w:anchor="_Toc77331160" w:history="1">
            <w:r w:rsidRPr="009B0615">
              <w:rPr>
                <w:rStyle w:val="Hyperlink"/>
                <w:noProof/>
              </w:rPr>
              <w:t>UI Responsiveness Automation Type –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_Toc77331160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5475" w:rsidRDefault="000D5475">
          <w:pPr>
            <w:pStyle w:val="TOC2"/>
            <w:rPr>
              <w:noProof/>
              <w:sz w:val="22"/>
              <w:szCs w:val="22"/>
            </w:rPr>
          </w:pPr>
          <w:hyperlink w:anchor="_Toc77331161" w:history="1">
            <w:r w:rsidRPr="009B0615">
              <w:rPr>
                <w:rStyle w:val="Hyperlink"/>
                <w:noProof/>
              </w:rPr>
              <w:t>Performance Automation Type –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_Toc77331161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5475" w:rsidRDefault="000D5475">
          <w:pPr>
            <w:pStyle w:val="TOC1"/>
            <w:rPr>
              <w:noProof/>
              <w:sz w:val="22"/>
              <w:szCs w:val="22"/>
            </w:rPr>
          </w:pPr>
          <w:hyperlink w:anchor="_Toc77331162" w:history="1">
            <w:r w:rsidRPr="009B0615">
              <w:rPr>
                <w:rStyle w:val="Hyperlink"/>
                <w:noProof/>
              </w:rPr>
              <w:t>Test Automation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_Toc77331162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5475" w:rsidRDefault="000D5475">
          <w:pPr>
            <w:pStyle w:val="TOC1"/>
            <w:rPr>
              <w:noProof/>
              <w:sz w:val="22"/>
              <w:szCs w:val="22"/>
            </w:rPr>
          </w:pPr>
          <w:hyperlink w:anchor="_Toc77331163" w:history="1">
            <w:r w:rsidRPr="009B0615">
              <w:rPr>
                <w:rStyle w:val="Hyperlink"/>
                <w:noProof/>
              </w:rPr>
              <w:t>Test Automation Work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_Toc77331163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5475" w:rsidRDefault="000D5475">
          <w:pPr>
            <w:pStyle w:val="TOC1"/>
            <w:rPr>
              <w:noProof/>
              <w:sz w:val="22"/>
              <w:szCs w:val="22"/>
            </w:rPr>
          </w:pPr>
          <w:hyperlink w:anchor="_Toc77331164" w:history="1">
            <w:r w:rsidRPr="009B0615">
              <w:rPr>
                <w:rStyle w:val="Hyperlink"/>
                <w:noProof/>
              </w:rPr>
              <w:t>Test Automation Script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_Toc77331164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5475" w:rsidRDefault="000D5475">
          <w:pPr>
            <w:pStyle w:val="TOC1"/>
            <w:rPr>
              <w:noProof/>
              <w:sz w:val="22"/>
              <w:szCs w:val="22"/>
            </w:rPr>
          </w:pPr>
          <w:hyperlink w:anchor="_Toc77331165" w:history="1">
            <w:r w:rsidRPr="009B0615">
              <w:rPr>
                <w:rStyle w:val="Hyperlink"/>
                <w:noProof/>
              </w:rPr>
              <w:t>Roadmap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_Toc77331165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5475" w:rsidRDefault="000D5475">
          <w:pPr>
            <w:pStyle w:val="TOC1"/>
            <w:rPr>
              <w:noProof/>
              <w:sz w:val="22"/>
              <w:szCs w:val="22"/>
            </w:rPr>
          </w:pPr>
          <w:hyperlink w:anchor="_Toc77331166" w:history="1">
            <w:r w:rsidRPr="009B0615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_Toc77331166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5475" w:rsidRDefault="000D5475">
          <w:pPr>
            <w:pStyle w:val="TOC2"/>
            <w:rPr>
              <w:noProof/>
              <w:sz w:val="22"/>
              <w:szCs w:val="22"/>
            </w:rPr>
          </w:pPr>
          <w:hyperlink w:anchor="_Toc77331167" w:history="1">
            <w:r w:rsidRPr="009B0615">
              <w:rPr>
                <w:rStyle w:val="Hyperlink"/>
                <w:noProof/>
              </w:rPr>
              <w:t>Key Takeaways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_Toc77331167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28F6" w:rsidRDefault="004428F6">
          <w:r>
            <w:rPr>
              <w:b/>
              <w:bCs/>
              <w:noProof/>
            </w:rPr>
            <w:fldChar w:fldCharType="end"/>
          </w:r>
        </w:p>
      </w:sdtContent>
    </w:sdt>
    <w:p w:rsidR="005E2F7C" w:rsidRDefault="005E2F7C" w:rsidP="00706D60"/>
    <w:p w:rsidR="004E1DD5" w:rsidRDefault="004E1DD5" w:rsidP="00706D60">
      <w:bookmarkStart w:id="0" w:name="_GoBack"/>
      <w:bookmarkEnd w:id="0"/>
    </w:p>
    <w:p w:rsidR="005E2F7C" w:rsidRDefault="005E2F7C" w:rsidP="005E2F7C">
      <w:pPr>
        <w:pStyle w:val="Graphic"/>
        <w:rPr>
          <w:noProof/>
        </w:rPr>
      </w:pPr>
    </w:p>
    <w:p w:rsidR="006F3360" w:rsidRDefault="006F3360" w:rsidP="006F3360"/>
    <w:p w:rsidR="006F3360" w:rsidRDefault="006F3360" w:rsidP="006F3360"/>
    <w:p w:rsidR="006F3360" w:rsidRDefault="006F3360" w:rsidP="006F3360"/>
    <w:p w:rsidR="006F3360" w:rsidRDefault="006F3360" w:rsidP="006F3360"/>
    <w:p w:rsidR="006F3360" w:rsidRDefault="006F3360" w:rsidP="006F3360"/>
    <w:p w:rsidR="006F3360" w:rsidRDefault="006F3360" w:rsidP="006F3360"/>
    <w:p w:rsidR="006F3360" w:rsidRDefault="006F3360" w:rsidP="006F3360"/>
    <w:p w:rsidR="006F3360" w:rsidRDefault="006F3360" w:rsidP="006F3360"/>
    <w:bookmarkStart w:id="1" w:name="_Toc24564156"/>
    <w:bookmarkStart w:id="2" w:name="_Toc77331151"/>
    <w:p w:rsidR="005E2F7C" w:rsidRPr="00706D60" w:rsidRDefault="00497642" w:rsidP="007331D7">
      <w:pPr>
        <w:pStyle w:val="Heading1"/>
      </w:pPr>
      <w:sdt>
        <w:sdtPr>
          <w:id w:val="386619514"/>
          <w:placeholder>
            <w:docPart w:val="4C723BA91014496888D6915BABF99513"/>
          </w:placeholder>
          <w:temporary/>
          <w:showingPlcHdr/>
          <w15:appearance w15:val="hidden"/>
        </w:sdtPr>
        <w:sdtContent>
          <w:r w:rsidR="005E2F7C" w:rsidRPr="00706D60">
            <w:t>Introduction</w:t>
          </w:r>
        </w:sdtContent>
      </w:sdt>
      <w:bookmarkEnd w:id="1"/>
      <w:bookmarkEnd w:id="2"/>
    </w:p>
    <w:p w:rsidR="006F3360" w:rsidRDefault="006F3360" w:rsidP="00847B5F"/>
    <w:p w:rsidR="00BE2F9E" w:rsidRDefault="00847B5F" w:rsidP="00847B5F">
      <w:pPr>
        <w:rPr>
          <w:sz w:val="28"/>
          <w:szCs w:val="28"/>
        </w:rPr>
      </w:pPr>
      <w:r w:rsidRPr="006F3360">
        <w:rPr>
          <w:sz w:val="28"/>
          <w:szCs w:val="28"/>
        </w:rPr>
        <w:t xml:space="preserve">NAT Platform Services is a web based application developed using some cool and cutting edge technologies like React, </w:t>
      </w:r>
      <w:r w:rsidR="00832080" w:rsidRPr="006F3360">
        <w:rPr>
          <w:sz w:val="28"/>
          <w:szCs w:val="28"/>
        </w:rPr>
        <w:t xml:space="preserve">AXON Server, Java, HTML5, Spring Boot and AWS. </w:t>
      </w:r>
    </w:p>
    <w:p w:rsidR="00BE2F9E" w:rsidRDefault="00832080" w:rsidP="00847B5F">
      <w:pPr>
        <w:rPr>
          <w:sz w:val="28"/>
          <w:szCs w:val="28"/>
        </w:rPr>
      </w:pPr>
      <w:r w:rsidRPr="006F3360">
        <w:rPr>
          <w:sz w:val="28"/>
          <w:szCs w:val="28"/>
        </w:rPr>
        <w:t xml:space="preserve">QA team of Platform Services uses some equally cool and cutting edge technologies &amp; frameworks to test and automate these services, backend and frontend. </w:t>
      </w:r>
    </w:p>
    <w:p w:rsidR="00BE2F9E" w:rsidRDefault="00BE2F9E" w:rsidP="00847B5F">
      <w:pPr>
        <w:rPr>
          <w:sz w:val="28"/>
          <w:szCs w:val="28"/>
        </w:rPr>
      </w:pPr>
      <w:r>
        <w:rPr>
          <w:sz w:val="28"/>
          <w:szCs w:val="28"/>
        </w:rPr>
        <w:t>T</w:t>
      </w:r>
      <w:r w:rsidR="00832080" w:rsidRPr="006F3360">
        <w:rPr>
          <w:sz w:val="28"/>
          <w:szCs w:val="28"/>
        </w:rPr>
        <w:t xml:space="preserve">his is an agile </w:t>
      </w:r>
      <w:r>
        <w:rPr>
          <w:sz w:val="28"/>
          <w:szCs w:val="28"/>
        </w:rPr>
        <w:t xml:space="preserve">based </w:t>
      </w:r>
      <w:r w:rsidR="00832080" w:rsidRPr="006F3360">
        <w:rPr>
          <w:sz w:val="28"/>
          <w:szCs w:val="28"/>
        </w:rPr>
        <w:t>development</w:t>
      </w:r>
      <w:r>
        <w:rPr>
          <w:sz w:val="28"/>
          <w:szCs w:val="28"/>
        </w:rPr>
        <w:t xml:space="preserve"> and follows Continuous Integration, Testing and Deployment. Hence, </w:t>
      </w:r>
      <w:r w:rsidR="00832080" w:rsidRPr="006F3360">
        <w:rPr>
          <w:sz w:val="28"/>
          <w:szCs w:val="28"/>
        </w:rPr>
        <w:t xml:space="preserve">deployment, testing and </w:t>
      </w:r>
      <w:r w:rsidR="0097595E" w:rsidRPr="006F3360">
        <w:rPr>
          <w:sz w:val="28"/>
          <w:szCs w:val="28"/>
        </w:rPr>
        <w:t>rel</w:t>
      </w:r>
      <w:r>
        <w:rPr>
          <w:sz w:val="28"/>
          <w:szCs w:val="28"/>
        </w:rPr>
        <w:t>ease are fully automated processes</w:t>
      </w:r>
      <w:r w:rsidR="0097595E" w:rsidRPr="006F3360">
        <w:rPr>
          <w:sz w:val="28"/>
          <w:szCs w:val="28"/>
        </w:rPr>
        <w:t xml:space="preserve">. </w:t>
      </w:r>
    </w:p>
    <w:p w:rsidR="00E056BD" w:rsidRPr="006F3360" w:rsidRDefault="00BE2F9E" w:rsidP="00E056BD">
      <w:pPr>
        <w:rPr>
          <w:sz w:val="28"/>
          <w:szCs w:val="28"/>
        </w:rPr>
      </w:pPr>
      <w:r>
        <w:rPr>
          <w:sz w:val="28"/>
          <w:szCs w:val="28"/>
        </w:rPr>
        <w:t>Team ha</w:t>
      </w:r>
      <w:r w:rsidR="00E056BD">
        <w:rPr>
          <w:sz w:val="28"/>
          <w:szCs w:val="28"/>
        </w:rPr>
        <w:t>s</w:t>
      </w:r>
      <w:r>
        <w:rPr>
          <w:sz w:val="28"/>
          <w:szCs w:val="28"/>
        </w:rPr>
        <w:t xml:space="preserve"> designed build, test and deployment </w:t>
      </w:r>
      <w:r w:rsidR="0097595E" w:rsidRPr="006F3360">
        <w:rPr>
          <w:sz w:val="28"/>
          <w:szCs w:val="28"/>
        </w:rPr>
        <w:t>system</w:t>
      </w:r>
      <w:r>
        <w:rPr>
          <w:sz w:val="28"/>
          <w:szCs w:val="28"/>
        </w:rPr>
        <w:t>s</w:t>
      </w:r>
      <w:r w:rsidR="0097595E" w:rsidRPr="006F3360">
        <w:rPr>
          <w:sz w:val="28"/>
          <w:szCs w:val="28"/>
        </w:rPr>
        <w:t xml:space="preserve"> which performs Continuous Integration, Continuous Testing and Continuous Deployment automatically.</w:t>
      </w:r>
      <w:r w:rsidR="00E056BD">
        <w:rPr>
          <w:sz w:val="28"/>
          <w:szCs w:val="28"/>
        </w:rPr>
        <w:t xml:space="preserve"> </w:t>
      </w:r>
    </w:p>
    <w:p w:rsidR="00832080" w:rsidRDefault="00832080" w:rsidP="00847B5F"/>
    <w:p w:rsidR="00847B5F" w:rsidRDefault="00847B5F" w:rsidP="00847B5F"/>
    <w:p w:rsidR="00847B5F" w:rsidRDefault="00847B5F" w:rsidP="00847B5F"/>
    <w:p w:rsidR="00847B5F" w:rsidRDefault="00847B5F" w:rsidP="00847B5F"/>
    <w:p w:rsidR="000C1A28" w:rsidRDefault="000C1A28" w:rsidP="005E2F7C">
      <w:pPr>
        <w:pStyle w:val="Graphic"/>
        <w:rPr>
          <w:noProof/>
        </w:rPr>
      </w:pPr>
    </w:p>
    <w:p w:rsidR="006F3360" w:rsidRDefault="006F3360" w:rsidP="006F3360"/>
    <w:p w:rsidR="006F3360" w:rsidRDefault="006F3360" w:rsidP="006F3360"/>
    <w:p w:rsidR="006F3360" w:rsidRDefault="006F3360" w:rsidP="006F3360"/>
    <w:p w:rsidR="004428F6" w:rsidRDefault="004428F6" w:rsidP="006F3360"/>
    <w:p w:rsidR="004428F6" w:rsidRDefault="004428F6" w:rsidP="006F3360"/>
    <w:p w:rsidR="00875F88" w:rsidRDefault="00875F88" w:rsidP="006F3360"/>
    <w:p w:rsidR="00875F88" w:rsidRDefault="00875F88" w:rsidP="006F3360"/>
    <w:p w:rsidR="005E2F7C" w:rsidRDefault="0097595E" w:rsidP="000C1A28">
      <w:pPr>
        <w:pStyle w:val="Heading1"/>
      </w:pPr>
      <w:bookmarkStart w:id="3" w:name="_Toc24564157"/>
      <w:bookmarkStart w:id="4" w:name="_Toc77331152"/>
      <w:r>
        <w:lastRenderedPageBreak/>
        <w:t>T</w:t>
      </w:r>
      <w:bookmarkEnd w:id="3"/>
      <w:r>
        <w:t>ools and Frameworks</w:t>
      </w:r>
      <w:bookmarkEnd w:id="4"/>
    </w:p>
    <w:p w:rsidR="004428F6" w:rsidRPr="00085EF8" w:rsidRDefault="004428F6" w:rsidP="004428F6">
      <w:pPr>
        <w:spacing w:after="0" w:line="240" w:lineRule="auto"/>
        <w:rPr>
          <w:sz w:val="16"/>
          <w:szCs w:val="16"/>
        </w:rPr>
      </w:pPr>
    </w:p>
    <w:p w:rsidR="005E2F7C" w:rsidRDefault="0097595E" w:rsidP="00115073">
      <w:pPr>
        <w:spacing w:after="0" w:line="240" w:lineRule="auto"/>
        <w:rPr>
          <w:sz w:val="28"/>
          <w:szCs w:val="28"/>
        </w:rPr>
      </w:pPr>
      <w:r w:rsidRPr="004428F6">
        <w:rPr>
          <w:sz w:val="28"/>
          <w:szCs w:val="28"/>
        </w:rPr>
        <w:t xml:space="preserve">QA Team of NAT Platform Services uses cutting edge technologies and framework to design and test the product. </w:t>
      </w:r>
    </w:p>
    <w:p w:rsidR="00085EF8" w:rsidRPr="00085EF8" w:rsidRDefault="00085EF8" w:rsidP="00115073">
      <w:pPr>
        <w:spacing w:after="0" w:line="240" w:lineRule="auto"/>
        <w:rPr>
          <w:sz w:val="16"/>
          <w:szCs w:val="16"/>
        </w:rPr>
      </w:pPr>
    </w:p>
    <w:p w:rsidR="00085EF8" w:rsidRPr="004428F6" w:rsidRDefault="00085EF8" w:rsidP="00115073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To automate different Test Automation types, QA team have identified various tools and frameworks which is highly ranked and valued </w:t>
      </w:r>
      <w:r w:rsidR="00E056BD">
        <w:rPr>
          <w:sz w:val="28"/>
          <w:szCs w:val="28"/>
        </w:rPr>
        <w:t>as per</w:t>
      </w:r>
      <w:r>
        <w:rPr>
          <w:sz w:val="28"/>
          <w:szCs w:val="28"/>
        </w:rPr>
        <w:t xml:space="preserve"> current market trend</w:t>
      </w:r>
      <w:r w:rsidR="00E056BD">
        <w:rPr>
          <w:sz w:val="28"/>
          <w:szCs w:val="28"/>
        </w:rPr>
        <w:t>s.</w:t>
      </w:r>
    </w:p>
    <w:p w:rsidR="004428F6" w:rsidRPr="00085EF8" w:rsidRDefault="004428F6" w:rsidP="00115073">
      <w:pPr>
        <w:spacing w:after="0" w:line="240" w:lineRule="auto"/>
        <w:rPr>
          <w:rStyle w:val="SubtleReference"/>
          <w:sz w:val="16"/>
          <w:szCs w:val="16"/>
        </w:rPr>
      </w:pPr>
    </w:p>
    <w:p w:rsidR="00085EF8" w:rsidRPr="00085EF8" w:rsidRDefault="00085EF8" w:rsidP="00085EF8">
      <w:pPr>
        <w:pStyle w:val="Heading2"/>
      </w:pPr>
      <w:bookmarkStart w:id="5" w:name="_Toc77331153"/>
      <w:r>
        <w:t>Frontend (Functional)</w:t>
      </w:r>
      <w:bookmarkEnd w:id="5"/>
    </w:p>
    <w:p w:rsidR="0097595E" w:rsidRPr="00115073" w:rsidRDefault="0097595E" w:rsidP="00115073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 w:rsidRPr="00115073">
        <w:rPr>
          <w:sz w:val="24"/>
          <w:szCs w:val="24"/>
        </w:rPr>
        <w:t>Selenium</w:t>
      </w:r>
    </w:p>
    <w:p w:rsidR="0097595E" w:rsidRPr="00115073" w:rsidRDefault="0097595E" w:rsidP="00115073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 w:rsidRPr="00115073">
        <w:rPr>
          <w:sz w:val="24"/>
          <w:szCs w:val="24"/>
        </w:rPr>
        <w:t>Serenity with Screenplay</w:t>
      </w:r>
    </w:p>
    <w:p w:rsidR="0097595E" w:rsidRPr="00115073" w:rsidRDefault="0097595E" w:rsidP="00115073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 w:rsidRPr="00115073">
        <w:rPr>
          <w:sz w:val="24"/>
          <w:szCs w:val="24"/>
        </w:rPr>
        <w:t>Cucumber</w:t>
      </w:r>
    </w:p>
    <w:p w:rsidR="0097595E" w:rsidRPr="00115073" w:rsidRDefault="0097595E" w:rsidP="00115073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 w:rsidRPr="00115073">
        <w:rPr>
          <w:sz w:val="24"/>
          <w:szCs w:val="24"/>
        </w:rPr>
        <w:t>Java</w:t>
      </w:r>
    </w:p>
    <w:p w:rsidR="0097595E" w:rsidRPr="00115073" w:rsidRDefault="0097595E" w:rsidP="00115073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proofErr w:type="spellStart"/>
      <w:r w:rsidRPr="00115073">
        <w:rPr>
          <w:sz w:val="24"/>
          <w:szCs w:val="24"/>
        </w:rPr>
        <w:t>Gradle</w:t>
      </w:r>
      <w:proofErr w:type="spellEnd"/>
    </w:p>
    <w:p w:rsidR="000C1A28" w:rsidRPr="00085EF8" w:rsidRDefault="000C1A28" w:rsidP="00115073">
      <w:pPr>
        <w:spacing w:after="0" w:line="240" w:lineRule="auto"/>
        <w:rPr>
          <w:sz w:val="16"/>
          <w:szCs w:val="16"/>
        </w:rPr>
      </w:pPr>
    </w:p>
    <w:p w:rsidR="00085EF8" w:rsidRDefault="00085EF8" w:rsidP="00085EF8">
      <w:pPr>
        <w:pStyle w:val="Heading2"/>
      </w:pPr>
      <w:bookmarkStart w:id="6" w:name="_Toc77331154"/>
      <w:r>
        <w:t>Frontend (Non-Functional)</w:t>
      </w:r>
      <w:bookmarkEnd w:id="6"/>
    </w:p>
    <w:p w:rsidR="006F3360" w:rsidRPr="00115073" w:rsidRDefault="006F3360" w:rsidP="00085EF8">
      <w:pPr>
        <w:pStyle w:val="ListParagraph"/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proofErr w:type="spellStart"/>
      <w:r w:rsidRPr="00115073">
        <w:rPr>
          <w:sz w:val="24"/>
          <w:szCs w:val="24"/>
        </w:rPr>
        <w:t>Gallen</w:t>
      </w:r>
      <w:proofErr w:type="spellEnd"/>
    </w:p>
    <w:p w:rsidR="006F3360" w:rsidRPr="00115073" w:rsidRDefault="006F3360" w:rsidP="00115073">
      <w:pPr>
        <w:pStyle w:val="ListParagraph"/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proofErr w:type="spellStart"/>
      <w:r w:rsidRPr="00115073">
        <w:rPr>
          <w:sz w:val="24"/>
          <w:szCs w:val="24"/>
        </w:rPr>
        <w:t>Javascript</w:t>
      </w:r>
      <w:proofErr w:type="spellEnd"/>
    </w:p>
    <w:p w:rsidR="006F3360" w:rsidRPr="00115073" w:rsidRDefault="006F3360" w:rsidP="00115073">
      <w:pPr>
        <w:pStyle w:val="ListParagraph"/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proofErr w:type="spellStart"/>
      <w:r w:rsidRPr="00115073">
        <w:rPr>
          <w:sz w:val="24"/>
          <w:szCs w:val="24"/>
        </w:rPr>
        <w:t>Gallen</w:t>
      </w:r>
      <w:proofErr w:type="spellEnd"/>
      <w:r w:rsidRPr="00115073">
        <w:rPr>
          <w:sz w:val="24"/>
          <w:szCs w:val="24"/>
        </w:rPr>
        <w:t xml:space="preserve"> Spec</w:t>
      </w:r>
    </w:p>
    <w:p w:rsidR="001B6E4C" w:rsidRPr="00085EF8" w:rsidRDefault="001B6E4C" w:rsidP="00115073">
      <w:pPr>
        <w:spacing w:after="0" w:line="240" w:lineRule="auto"/>
        <w:rPr>
          <w:sz w:val="16"/>
          <w:szCs w:val="16"/>
        </w:rPr>
      </w:pPr>
    </w:p>
    <w:p w:rsidR="00085EF8" w:rsidRDefault="00085EF8" w:rsidP="00085EF8">
      <w:pPr>
        <w:pStyle w:val="Heading2"/>
      </w:pPr>
      <w:bookmarkStart w:id="7" w:name="_Toc77331155"/>
      <w:r>
        <w:t>Rest API Based Services</w:t>
      </w:r>
      <w:bookmarkEnd w:id="7"/>
    </w:p>
    <w:p w:rsidR="006F3360" w:rsidRPr="00115073" w:rsidRDefault="006F3360" w:rsidP="00085EF8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 w:rsidRPr="00115073">
        <w:rPr>
          <w:sz w:val="24"/>
          <w:szCs w:val="24"/>
        </w:rPr>
        <w:t>Rest Assured</w:t>
      </w:r>
    </w:p>
    <w:p w:rsidR="006F3360" w:rsidRPr="00115073" w:rsidRDefault="006F3360" w:rsidP="00115073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 w:rsidRPr="00115073">
        <w:rPr>
          <w:sz w:val="24"/>
          <w:szCs w:val="24"/>
        </w:rPr>
        <w:t>Serenity with Screenplay</w:t>
      </w:r>
    </w:p>
    <w:p w:rsidR="006F3360" w:rsidRPr="00115073" w:rsidRDefault="006F3360" w:rsidP="00115073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 w:rsidRPr="00115073">
        <w:rPr>
          <w:sz w:val="24"/>
          <w:szCs w:val="24"/>
        </w:rPr>
        <w:t>Cucumber</w:t>
      </w:r>
    </w:p>
    <w:p w:rsidR="006F3360" w:rsidRPr="00115073" w:rsidRDefault="006F3360" w:rsidP="00115073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 w:rsidRPr="00115073">
        <w:rPr>
          <w:sz w:val="24"/>
          <w:szCs w:val="24"/>
        </w:rPr>
        <w:t>Java</w:t>
      </w:r>
    </w:p>
    <w:p w:rsidR="006F3360" w:rsidRPr="00115073" w:rsidRDefault="006F3360" w:rsidP="00115073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proofErr w:type="spellStart"/>
      <w:r w:rsidRPr="00115073">
        <w:rPr>
          <w:sz w:val="24"/>
          <w:szCs w:val="24"/>
        </w:rPr>
        <w:t>Gradle</w:t>
      </w:r>
      <w:proofErr w:type="spellEnd"/>
    </w:p>
    <w:p w:rsidR="005E2F7C" w:rsidRPr="00085EF8" w:rsidRDefault="005E2F7C" w:rsidP="00115073">
      <w:pPr>
        <w:spacing w:after="0" w:line="240" w:lineRule="auto"/>
        <w:rPr>
          <w:sz w:val="16"/>
          <w:szCs w:val="16"/>
        </w:rPr>
      </w:pPr>
    </w:p>
    <w:p w:rsidR="006F3360" w:rsidRPr="00085EF8" w:rsidRDefault="00085EF8" w:rsidP="00085EF8">
      <w:pPr>
        <w:pStyle w:val="Heading2"/>
      </w:pPr>
      <w:bookmarkStart w:id="8" w:name="_Toc77331156"/>
      <w:r>
        <w:t>Performance</w:t>
      </w:r>
      <w:bookmarkEnd w:id="8"/>
    </w:p>
    <w:p w:rsidR="005E2F7C" w:rsidRPr="00115073" w:rsidRDefault="006F3360" w:rsidP="00115073">
      <w:pPr>
        <w:pStyle w:val="ListParagraph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 w:rsidRPr="00115073">
        <w:rPr>
          <w:sz w:val="24"/>
          <w:szCs w:val="24"/>
        </w:rPr>
        <w:t xml:space="preserve">Taurus with </w:t>
      </w:r>
      <w:proofErr w:type="spellStart"/>
      <w:r w:rsidRPr="00115073">
        <w:rPr>
          <w:sz w:val="24"/>
          <w:szCs w:val="24"/>
        </w:rPr>
        <w:t>Jmeter</w:t>
      </w:r>
      <w:proofErr w:type="spellEnd"/>
    </w:p>
    <w:p w:rsidR="006F3360" w:rsidRPr="00115073" w:rsidRDefault="006F3360" w:rsidP="00115073">
      <w:pPr>
        <w:pStyle w:val="ListParagraph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 w:rsidRPr="00115073">
        <w:rPr>
          <w:sz w:val="24"/>
          <w:szCs w:val="24"/>
        </w:rPr>
        <w:t>YAML</w:t>
      </w:r>
    </w:p>
    <w:p w:rsidR="006F3360" w:rsidRPr="00085EF8" w:rsidRDefault="006F3360" w:rsidP="00115073">
      <w:pPr>
        <w:spacing w:after="0" w:line="240" w:lineRule="auto"/>
        <w:rPr>
          <w:sz w:val="16"/>
          <w:szCs w:val="16"/>
        </w:rPr>
      </w:pPr>
    </w:p>
    <w:p w:rsidR="00085EF8" w:rsidRDefault="00085EF8" w:rsidP="00085EF8">
      <w:pPr>
        <w:pStyle w:val="Heading2"/>
      </w:pPr>
      <w:bookmarkStart w:id="9" w:name="_Toc77331157"/>
      <w:r>
        <w:t>Design Continuous Testing</w:t>
      </w:r>
      <w:r w:rsidR="00875F88">
        <w:t xml:space="preserve"> Model</w:t>
      </w:r>
      <w:bookmarkEnd w:id="9"/>
    </w:p>
    <w:p w:rsidR="004E1DD5" w:rsidRPr="00115073" w:rsidRDefault="006F3360" w:rsidP="00085EF8">
      <w:pPr>
        <w:pStyle w:val="ListParagraph"/>
        <w:numPr>
          <w:ilvl w:val="0"/>
          <w:numId w:val="12"/>
        </w:numPr>
        <w:spacing w:after="0" w:line="240" w:lineRule="auto"/>
        <w:rPr>
          <w:sz w:val="24"/>
          <w:szCs w:val="24"/>
        </w:rPr>
      </w:pPr>
      <w:proofErr w:type="spellStart"/>
      <w:r w:rsidRPr="00115073">
        <w:rPr>
          <w:sz w:val="24"/>
          <w:szCs w:val="24"/>
        </w:rPr>
        <w:t>Git</w:t>
      </w:r>
      <w:proofErr w:type="spellEnd"/>
      <w:r w:rsidRPr="00115073">
        <w:rPr>
          <w:sz w:val="24"/>
          <w:szCs w:val="24"/>
        </w:rPr>
        <w:t xml:space="preserve"> Hub Actions</w:t>
      </w:r>
    </w:p>
    <w:p w:rsidR="006F3360" w:rsidRPr="00115073" w:rsidRDefault="006F3360" w:rsidP="00115073">
      <w:pPr>
        <w:pStyle w:val="ListParagraph"/>
        <w:numPr>
          <w:ilvl w:val="0"/>
          <w:numId w:val="12"/>
        </w:numPr>
        <w:spacing w:after="0" w:line="240" w:lineRule="auto"/>
        <w:rPr>
          <w:sz w:val="24"/>
          <w:szCs w:val="24"/>
        </w:rPr>
      </w:pPr>
      <w:proofErr w:type="spellStart"/>
      <w:r w:rsidRPr="00115073">
        <w:rPr>
          <w:sz w:val="24"/>
          <w:szCs w:val="24"/>
        </w:rPr>
        <w:t>Javascript</w:t>
      </w:r>
      <w:proofErr w:type="spellEnd"/>
    </w:p>
    <w:p w:rsidR="006F3360" w:rsidRPr="00115073" w:rsidRDefault="006F3360" w:rsidP="00115073">
      <w:pPr>
        <w:pStyle w:val="ListParagraph"/>
        <w:numPr>
          <w:ilvl w:val="0"/>
          <w:numId w:val="12"/>
        </w:numPr>
        <w:spacing w:after="0" w:line="240" w:lineRule="auto"/>
        <w:rPr>
          <w:sz w:val="24"/>
          <w:szCs w:val="24"/>
        </w:rPr>
      </w:pPr>
      <w:proofErr w:type="spellStart"/>
      <w:r w:rsidRPr="00115073">
        <w:rPr>
          <w:sz w:val="24"/>
          <w:szCs w:val="24"/>
        </w:rPr>
        <w:t>NodeJS</w:t>
      </w:r>
      <w:proofErr w:type="spellEnd"/>
    </w:p>
    <w:p w:rsidR="006F3360" w:rsidRPr="00115073" w:rsidRDefault="006F3360" w:rsidP="00115073">
      <w:pPr>
        <w:pStyle w:val="ListParagraph"/>
        <w:numPr>
          <w:ilvl w:val="0"/>
          <w:numId w:val="12"/>
        </w:numPr>
        <w:spacing w:after="0" w:line="240" w:lineRule="auto"/>
        <w:rPr>
          <w:sz w:val="24"/>
          <w:szCs w:val="24"/>
        </w:rPr>
      </w:pPr>
      <w:proofErr w:type="spellStart"/>
      <w:r w:rsidRPr="00115073">
        <w:rPr>
          <w:sz w:val="24"/>
          <w:szCs w:val="24"/>
        </w:rPr>
        <w:t>Docker</w:t>
      </w:r>
      <w:proofErr w:type="spellEnd"/>
    </w:p>
    <w:p w:rsidR="006F3360" w:rsidRPr="00115073" w:rsidRDefault="006F3360" w:rsidP="00115073">
      <w:pPr>
        <w:pStyle w:val="ListParagraph"/>
        <w:numPr>
          <w:ilvl w:val="0"/>
          <w:numId w:val="12"/>
        </w:numPr>
        <w:spacing w:after="0" w:line="240" w:lineRule="auto"/>
        <w:rPr>
          <w:sz w:val="24"/>
          <w:szCs w:val="24"/>
        </w:rPr>
      </w:pPr>
      <w:r w:rsidRPr="00115073">
        <w:rPr>
          <w:sz w:val="24"/>
          <w:szCs w:val="24"/>
        </w:rPr>
        <w:t>AWS</w:t>
      </w:r>
    </w:p>
    <w:p w:rsidR="005E2F7C" w:rsidRDefault="005E57B5" w:rsidP="000C1A28">
      <w:pPr>
        <w:pStyle w:val="Heading1"/>
      </w:pPr>
      <w:bookmarkStart w:id="10" w:name="_Toc24564158"/>
      <w:bookmarkStart w:id="11" w:name="_Toc77331158"/>
      <w:r>
        <w:lastRenderedPageBreak/>
        <w:t>T</w:t>
      </w:r>
      <w:bookmarkEnd w:id="10"/>
      <w:r>
        <w:t xml:space="preserve">ypes of </w:t>
      </w:r>
      <w:r w:rsidR="0012207B">
        <w:t xml:space="preserve">Test </w:t>
      </w:r>
      <w:r>
        <w:t>Automation</w:t>
      </w:r>
      <w:bookmarkEnd w:id="11"/>
      <w:r w:rsidR="0012207B">
        <w:tab/>
      </w:r>
    </w:p>
    <w:p w:rsidR="005E57B5" w:rsidRDefault="005E57B5" w:rsidP="000C1A28">
      <w:pPr>
        <w:pStyle w:val="Heading2"/>
      </w:pPr>
      <w:bookmarkStart w:id="12" w:name="_Toc24564159"/>
    </w:p>
    <w:bookmarkEnd w:id="12"/>
    <w:p w:rsidR="001B6E4C" w:rsidRDefault="0012207B" w:rsidP="001624D6">
      <w:r>
        <w:rPr>
          <w:noProof/>
        </w:rPr>
        <w:drawing>
          <wp:inline distT="0" distB="0" distL="0" distR="0">
            <wp:extent cx="5052060" cy="49682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496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24D6" w:rsidRDefault="001624D6" w:rsidP="005E2F7C">
      <w:pPr>
        <w:pStyle w:val="Graphic"/>
        <w:rPr>
          <w:noProof/>
        </w:rPr>
      </w:pPr>
    </w:p>
    <w:p w:rsidR="0012207B" w:rsidRDefault="0012207B" w:rsidP="0012207B"/>
    <w:p w:rsidR="0012207B" w:rsidRDefault="0012207B" w:rsidP="0012207B"/>
    <w:p w:rsidR="00467C95" w:rsidRDefault="00467C95" w:rsidP="0012207B"/>
    <w:p w:rsidR="00467C95" w:rsidRDefault="00467C95" w:rsidP="0012207B"/>
    <w:p w:rsidR="00467C95" w:rsidRDefault="00467C95" w:rsidP="0012207B"/>
    <w:p w:rsidR="0012207B" w:rsidRDefault="0012207B" w:rsidP="0012207B"/>
    <w:p w:rsidR="0012207B" w:rsidRDefault="00467C95" w:rsidP="00467C95">
      <w:pPr>
        <w:pStyle w:val="Heading2"/>
      </w:pPr>
      <w:bookmarkStart w:id="13" w:name="_Toc77331159"/>
      <w:r>
        <w:lastRenderedPageBreak/>
        <w:t>Functional Automation Type - Overview</w:t>
      </w:r>
      <w:bookmarkEnd w:id="13"/>
    </w:p>
    <w:p w:rsidR="0012207B" w:rsidRDefault="00467C95" w:rsidP="0012207B">
      <w:r>
        <w:rPr>
          <w:noProof/>
        </w:rPr>
        <w:drawing>
          <wp:inline distT="0" distB="0" distL="0" distR="0">
            <wp:extent cx="5935980" cy="558546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58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7C95" w:rsidRDefault="00467C95" w:rsidP="0012207B"/>
    <w:p w:rsidR="00467C95" w:rsidRDefault="009C5607" w:rsidP="009C5607">
      <w:pPr>
        <w:spacing w:after="0" w:line="240" w:lineRule="auto"/>
        <w:rPr>
          <w:sz w:val="28"/>
          <w:szCs w:val="28"/>
        </w:rPr>
      </w:pPr>
      <w:r w:rsidRPr="009C5607">
        <w:rPr>
          <w:sz w:val="28"/>
          <w:szCs w:val="28"/>
        </w:rPr>
        <w:t xml:space="preserve">The above model displays explains the functional test automation high level architecture. </w:t>
      </w:r>
    </w:p>
    <w:p w:rsidR="009C5607" w:rsidRPr="009C5607" w:rsidRDefault="009C5607" w:rsidP="009C5607">
      <w:pPr>
        <w:spacing w:after="0" w:line="240" w:lineRule="auto"/>
        <w:rPr>
          <w:sz w:val="28"/>
          <w:szCs w:val="28"/>
        </w:rPr>
      </w:pPr>
    </w:p>
    <w:p w:rsidR="00467C95" w:rsidRDefault="009C5607" w:rsidP="009C5607">
      <w:pPr>
        <w:spacing w:after="0" w:line="240" w:lineRule="auto"/>
        <w:rPr>
          <w:sz w:val="28"/>
          <w:szCs w:val="28"/>
        </w:rPr>
      </w:pPr>
      <w:r w:rsidRPr="009C5607">
        <w:rPr>
          <w:b/>
          <w:sz w:val="28"/>
          <w:szCs w:val="28"/>
        </w:rPr>
        <w:t>FUNCTIONAL TESTING</w:t>
      </w:r>
      <w:r w:rsidRPr="009C5607">
        <w:rPr>
          <w:sz w:val="28"/>
          <w:szCs w:val="28"/>
        </w:rPr>
        <w:t> is a type of software testing that validates the software system against the functional requirements/specifications. The purpose of Functional tests is to test each function of the software application, by providing appropriate input, verifying the output against the Functional requirements.</w:t>
      </w:r>
    </w:p>
    <w:p w:rsidR="009C5607" w:rsidRDefault="009C5607" w:rsidP="009C5607">
      <w:pPr>
        <w:spacing w:after="0" w:line="240" w:lineRule="auto"/>
        <w:rPr>
          <w:sz w:val="28"/>
          <w:szCs w:val="28"/>
        </w:rPr>
      </w:pPr>
    </w:p>
    <w:p w:rsidR="009C5607" w:rsidRPr="009C5607" w:rsidRDefault="009C5607" w:rsidP="009C5607">
      <w:pPr>
        <w:spacing w:after="0" w:line="240" w:lineRule="auto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4457700" cy="2047755"/>
            <wp:effectExtent l="0" t="0" r="0" b="0"/>
            <wp:docPr id="3" name="Picture 3" descr="What is Functional Testing? Explained with Test Cases &amp;amp; Example (Update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 is Functional Testing? Explained with Test Cases &amp;amp; Example (Updated)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1902" cy="2058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7C95" w:rsidRDefault="00467C95" w:rsidP="0012207B"/>
    <w:p w:rsidR="009C5607" w:rsidRDefault="009C5607" w:rsidP="009C5607">
      <w:pPr>
        <w:spacing w:after="0" w:line="240" w:lineRule="auto"/>
        <w:rPr>
          <w:sz w:val="28"/>
          <w:szCs w:val="28"/>
        </w:rPr>
      </w:pPr>
      <w:r w:rsidRPr="009C5607">
        <w:rPr>
          <w:sz w:val="28"/>
          <w:szCs w:val="28"/>
        </w:rPr>
        <w:t>Now referring back to our original functional test automation</w:t>
      </w:r>
      <w:r>
        <w:rPr>
          <w:sz w:val="28"/>
          <w:szCs w:val="28"/>
        </w:rPr>
        <w:t xml:space="preserve"> </w:t>
      </w:r>
      <w:r w:rsidRPr="009C5607">
        <w:rPr>
          <w:sz w:val="28"/>
          <w:szCs w:val="28"/>
        </w:rPr>
        <w:t>architecture</w:t>
      </w:r>
      <w:r w:rsidR="00E9351B">
        <w:rPr>
          <w:sz w:val="28"/>
          <w:szCs w:val="28"/>
        </w:rPr>
        <w:t>,</w:t>
      </w:r>
      <w:r>
        <w:rPr>
          <w:sz w:val="28"/>
          <w:szCs w:val="28"/>
        </w:rPr>
        <w:t xml:space="preserve"> under functional test we verify two major application types </w:t>
      </w:r>
    </w:p>
    <w:p w:rsidR="009C5607" w:rsidRDefault="009C5607" w:rsidP="009C5607">
      <w:pPr>
        <w:spacing w:after="0" w:line="240" w:lineRule="auto"/>
        <w:rPr>
          <w:sz w:val="28"/>
          <w:szCs w:val="28"/>
        </w:rPr>
      </w:pPr>
    </w:p>
    <w:p w:rsidR="00A17B79" w:rsidRDefault="009C5607" w:rsidP="009C5607">
      <w:pPr>
        <w:pStyle w:val="ListParagraph"/>
        <w:numPr>
          <w:ilvl w:val="0"/>
          <w:numId w:val="16"/>
        </w:numPr>
        <w:spacing w:after="0" w:line="240" w:lineRule="auto"/>
        <w:rPr>
          <w:sz w:val="28"/>
          <w:szCs w:val="28"/>
        </w:rPr>
      </w:pPr>
      <w:r w:rsidRPr="009C5607">
        <w:rPr>
          <w:sz w:val="28"/>
          <w:szCs w:val="28"/>
        </w:rPr>
        <w:t>Web User Interface</w:t>
      </w:r>
      <w:r>
        <w:rPr>
          <w:sz w:val="28"/>
          <w:szCs w:val="28"/>
        </w:rPr>
        <w:t xml:space="preserve"> – Verification of dynamic/static functionalities implemented through the User Interface.</w:t>
      </w:r>
    </w:p>
    <w:p w:rsidR="009C5607" w:rsidRPr="009C5607" w:rsidRDefault="009C5607" w:rsidP="009C5607">
      <w:pPr>
        <w:pStyle w:val="ListParagraph"/>
        <w:numPr>
          <w:ilvl w:val="0"/>
          <w:numId w:val="16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Rest based Web API – These API act as an interface between backend and frontend. </w:t>
      </w:r>
      <w:r w:rsidR="003C630F">
        <w:rPr>
          <w:sz w:val="28"/>
          <w:szCs w:val="28"/>
        </w:rPr>
        <w:t>Here we basically verify the data received (provided by the backend through these API)</w:t>
      </w:r>
      <w:r>
        <w:rPr>
          <w:sz w:val="28"/>
          <w:szCs w:val="28"/>
        </w:rPr>
        <w:t xml:space="preserve"> </w:t>
      </w:r>
    </w:p>
    <w:p w:rsidR="009C5607" w:rsidRDefault="009C5607" w:rsidP="0012207B"/>
    <w:p w:rsidR="009C5607" w:rsidRDefault="003C630F" w:rsidP="003C630F">
      <w:pPr>
        <w:spacing w:after="0" w:line="240" w:lineRule="auto"/>
        <w:rPr>
          <w:sz w:val="28"/>
          <w:szCs w:val="28"/>
        </w:rPr>
      </w:pPr>
      <w:r w:rsidRPr="003C630F">
        <w:rPr>
          <w:sz w:val="28"/>
          <w:szCs w:val="28"/>
        </w:rPr>
        <w:t xml:space="preserve">Functional test are written and maintained in </w:t>
      </w:r>
      <w:proofErr w:type="spellStart"/>
      <w:r w:rsidRPr="003C630F">
        <w:rPr>
          <w:sz w:val="28"/>
          <w:szCs w:val="28"/>
        </w:rPr>
        <w:t>Gerkin</w:t>
      </w:r>
      <w:proofErr w:type="spellEnd"/>
      <w:r w:rsidRPr="003C630F">
        <w:rPr>
          <w:sz w:val="28"/>
          <w:szCs w:val="28"/>
        </w:rPr>
        <w:t xml:space="preserve"> language, for which we are using a tool called Cucumber.  As per </w:t>
      </w:r>
      <w:proofErr w:type="spellStart"/>
      <w:r w:rsidRPr="003C630F">
        <w:rPr>
          <w:sz w:val="28"/>
          <w:szCs w:val="28"/>
        </w:rPr>
        <w:t>Gerkin</w:t>
      </w:r>
      <w:proofErr w:type="spellEnd"/>
      <w:r w:rsidRPr="003C630F">
        <w:rPr>
          <w:sz w:val="28"/>
          <w:szCs w:val="28"/>
        </w:rPr>
        <w:t xml:space="preserve"> standards, each requirement is covered as a feature and every feature contains multiple scenarios and user data.</w:t>
      </w:r>
    </w:p>
    <w:p w:rsidR="003C630F" w:rsidRPr="003C630F" w:rsidRDefault="003C630F" w:rsidP="003C630F">
      <w:pPr>
        <w:spacing w:after="0" w:line="240" w:lineRule="auto"/>
        <w:rPr>
          <w:sz w:val="28"/>
          <w:szCs w:val="28"/>
        </w:rPr>
      </w:pPr>
    </w:p>
    <w:p w:rsidR="003C630F" w:rsidRDefault="003C630F" w:rsidP="003C630F">
      <w:pPr>
        <w:spacing w:after="0" w:line="240" w:lineRule="auto"/>
        <w:rPr>
          <w:sz w:val="28"/>
          <w:szCs w:val="28"/>
        </w:rPr>
      </w:pPr>
      <w:r w:rsidRPr="003C630F">
        <w:rPr>
          <w:sz w:val="28"/>
          <w:szCs w:val="28"/>
        </w:rPr>
        <w:t xml:space="preserve">The steps defined in feature file is mapped with a java class, and this java class will refer the required objects (frontend elements) and libraries (front-end and rest </w:t>
      </w:r>
      <w:proofErr w:type="spellStart"/>
      <w:proofErr w:type="gramStart"/>
      <w:r w:rsidRPr="003C630F">
        <w:rPr>
          <w:sz w:val="28"/>
          <w:szCs w:val="28"/>
        </w:rPr>
        <w:t>api</w:t>
      </w:r>
      <w:proofErr w:type="spellEnd"/>
      <w:proofErr w:type="gramEnd"/>
      <w:r w:rsidRPr="003C630F">
        <w:rPr>
          <w:sz w:val="28"/>
          <w:szCs w:val="28"/>
        </w:rPr>
        <w:t>)</w:t>
      </w:r>
    </w:p>
    <w:p w:rsidR="00E9351B" w:rsidRDefault="00E9351B" w:rsidP="003C630F">
      <w:pPr>
        <w:spacing w:after="0" w:line="240" w:lineRule="auto"/>
        <w:rPr>
          <w:sz w:val="28"/>
          <w:szCs w:val="28"/>
        </w:rPr>
      </w:pPr>
    </w:p>
    <w:p w:rsidR="00E9351B" w:rsidRDefault="00E9351B" w:rsidP="003C630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Serenity </w:t>
      </w:r>
      <w:r w:rsidR="00CD5CCB">
        <w:rPr>
          <w:sz w:val="28"/>
          <w:szCs w:val="28"/>
        </w:rPr>
        <w:t xml:space="preserve">is </w:t>
      </w:r>
      <w:r>
        <w:rPr>
          <w:sz w:val="28"/>
          <w:szCs w:val="28"/>
        </w:rPr>
        <w:t xml:space="preserve">as a </w:t>
      </w:r>
      <w:r w:rsidR="00CD5CCB">
        <w:rPr>
          <w:sz w:val="28"/>
          <w:szCs w:val="28"/>
        </w:rPr>
        <w:t xml:space="preserve">BDD based </w:t>
      </w:r>
      <w:r>
        <w:rPr>
          <w:sz w:val="28"/>
          <w:szCs w:val="28"/>
        </w:rPr>
        <w:t xml:space="preserve">test-automation framework which </w:t>
      </w:r>
      <w:r w:rsidR="00CD5CCB">
        <w:rPr>
          <w:sz w:val="28"/>
          <w:szCs w:val="28"/>
        </w:rPr>
        <w:t>is used to test both frontend and Rest API. Serenity automatically collects the test data and creates a HTML based test-report.</w:t>
      </w:r>
    </w:p>
    <w:p w:rsidR="003C630F" w:rsidRDefault="003C630F" w:rsidP="003C630F">
      <w:pPr>
        <w:spacing w:after="0" w:line="240" w:lineRule="auto"/>
        <w:rPr>
          <w:sz w:val="28"/>
          <w:szCs w:val="28"/>
        </w:rPr>
      </w:pPr>
    </w:p>
    <w:p w:rsidR="00E9351B" w:rsidRDefault="003C630F" w:rsidP="003C630F">
      <w:pPr>
        <w:spacing w:after="0" w:line="24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Gradle</w:t>
      </w:r>
      <w:proofErr w:type="spellEnd"/>
      <w:r w:rsidR="00E9351B">
        <w:rPr>
          <w:sz w:val="28"/>
          <w:szCs w:val="28"/>
        </w:rPr>
        <w:t xml:space="preserve"> is a driver which triggers these tests by calling a java based </w:t>
      </w:r>
      <w:proofErr w:type="gramStart"/>
      <w:r w:rsidR="00E9351B">
        <w:rPr>
          <w:sz w:val="28"/>
          <w:szCs w:val="28"/>
        </w:rPr>
        <w:t>main(</w:t>
      </w:r>
      <w:proofErr w:type="gramEnd"/>
      <w:r w:rsidR="00E9351B">
        <w:rPr>
          <w:sz w:val="28"/>
          <w:szCs w:val="28"/>
        </w:rPr>
        <w:t>) class.</w:t>
      </w:r>
    </w:p>
    <w:p w:rsidR="003C630F" w:rsidRDefault="00E9351B" w:rsidP="003C630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proofErr w:type="gramStart"/>
      <w:r>
        <w:rPr>
          <w:sz w:val="28"/>
          <w:szCs w:val="28"/>
        </w:rPr>
        <w:t>main(</w:t>
      </w:r>
      <w:proofErr w:type="gramEnd"/>
      <w:r>
        <w:rPr>
          <w:sz w:val="28"/>
          <w:szCs w:val="28"/>
        </w:rPr>
        <w:t>) class initializes &amp; executes the tests and creates the test-report.</w:t>
      </w:r>
    </w:p>
    <w:p w:rsidR="00E9351B" w:rsidRDefault="00E9351B" w:rsidP="003C630F">
      <w:pPr>
        <w:spacing w:after="0" w:line="240" w:lineRule="auto"/>
        <w:rPr>
          <w:sz w:val="28"/>
          <w:szCs w:val="28"/>
        </w:rPr>
      </w:pPr>
    </w:p>
    <w:p w:rsidR="00E9351B" w:rsidRDefault="00E9351B" w:rsidP="003C630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As a part CI/CD initiative, GIT-HUB Action will automatically trigger these tests, collects the test-artifact and copies them on the AWS.</w:t>
      </w:r>
    </w:p>
    <w:p w:rsidR="00467C95" w:rsidRDefault="00467C95" w:rsidP="00467C95">
      <w:pPr>
        <w:pStyle w:val="Heading2"/>
      </w:pPr>
      <w:bookmarkStart w:id="14" w:name="_Toc77331160"/>
      <w:r>
        <w:lastRenderedPageBreak/>
        <w:t xml:space="preserve">UI </w:t>
      </w:r>
      <w:r w:rsidR="00186E15">
        <w:t xml:space="preserve">Responsiveness </w:t>
      </w:r>
      <w:r>
        <w:t>Automation Type – Overview</w:t>
      </w:r>
      <w:bookmarkEnd w:id="14"/>
    </w:p>
    <w:p w:rsidR="00467C95" w:rsidRPr="00A17B79" w:rsidRDefault="00467C95" w:rsidP="00467C95">
      <w:pPr>
        <w:rPr>
          <w:sz w:val="16"/>
          <w:szCs w:val="16"/>
        </w:rPr>
      </w:pPr>
    </w:p>
    <w:p w:rsidR="00467C95" w:rsidRDefault="00F559D5" w:rsidP="00467C95">
      <w:r>
        <w:rPr>
          <w:noProof/>
        </w:rPr>
        <w:drawing>
          <wp:inline distT="0" distB="0" distL="0" distR="0">
            <wp:extent cx="5943600" cy="508254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8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7C95" w:rsidRDefault="00467C95" w:rsidP="00467C95"/>
    <w:p w:rsidR="00186E15" w:rsidRDefault="00186E15" w:rsidP="00186E15">
      <w:pPr>
        <w:spacing w:after="0" w:line="240" w:lineRule="auto"/>
        <w:rPr>
          <w:sz w:val="28"/>
          <w:szCs w:val="28"/>
        </w:rPr>
      </w:pPr>
      <w:r w:rsidRPr="00186E15">
        <w:rPr>
          <w:sz w:val="28"/>
          <w:szCs w:val="28"/>
        </w:rPr>
        <w:t>The </w:t>
      </w:r>
      <w:r w:rsidRPr="00186E15">
        <w:rPr>
          <w:b/>
          <w:sz w:val="28"/>
          <w:szCs w:val="28"/>
        </w:rPr>
        <w:t>Responsive</w:t>
      </w:r>
      <w:r w:rsidRPr="00186E15">
        <w:rPr>
          <w:sz w:val="28"/>
          <w:szCs w:val="28"/>
        </w:rPr>
        <w:t> design </w:t>
      </w:r>
      <w:r w:rsidRPr="00186E15">
        <w:rPr>
          <w:b/>
          <w:sz w:val="28"/>
          <w:szCs w:val="28"/>
        </w:rPr>
        <w:t>test</w:t>
      </w:r>
      <w:r w:rsidRPr="00186E15">
        <w:rPr>
          <w:sz w:val="28"/>
          <w:szCs w:val="28"/>
        </w:rPr>
        <w:t> means </w:t>
      </w:r>
      <w:r w:rsidRPr="00186E15">
        <w:rPr>
          <w:b/>
          <w:sz w:val="28"/>
          <w:szCs w:val="28"/>
        </w:rPr>
        <w:t>testing</w:t>
      </w:r>
      <w:r w:rsidRPr="00186E15">
        <w:rPr>
          <w:sz w:val="28"/>
          <w:szCs w:val="28"/>
        </w:rPr>
        <w:t> the website or URL from different devices. Practically, it is not possible to </w:t>
      </w:r>
      <w:r w:rsidRPr="00186E15">
        <w:rPr>
          <w:b/>
          <w:sz w:val="28"/>
          <w:szCs w:val="28"/>
        </w:rPr>
        <w:t>test</w:t>
      </w:r>
      <w:r w:rsidRPr="00186E15">
        <w:rPr>
          <w:sz w:val="28"/>
          <w:szCs w:val="28"/>
        </w:rPr>
        <w:t> the </w:t>
      </w:r>
      <w:r w:rsidRPr="00186E15">
        <w:rPr>
          <w:b/>
          <w:sz w:val="28"/>
          <w:szCs w:val="28"/>
        </w:rPr>
        <w:t>responsive</w:t>
      </w:r>
      <w:r w:rsidRPr="00186E15">
        <w:rPr>
          <w:sz w:val="28"/>
          <w:szCs w:val="28"/>
        </w:rPr>
        <w:t xml:space="preserve"> website completely because to do so we need to set up various systems for various screen sizes. </w:t>
      </w:r>
      <w:r>
        <w:rPr>
          <w:sz w:val="28"/>
          <w:szCs w:val="28"/>
        </w:rPr>
        <w:t xml:space="preserve"> </w:t>
      </w:r>
    </w:p>
    <w:p w:rsidR="00186E15" w:rsidRDefault="00186E15" w:rsidP="00186E15">
      <w:pPr>
        <w:spacing w:after="0" w:line="240" w:lineRule="auto"/>
        <w:rPr>
          <w:sz w:val="28"/>
          <w:szCs w:val="28"/>
        </w:rPr>
      </w:pPr>
    </w:p>
    <w:p w:rsidR="00C431F8" w:rsidRDefault="00C431F8" w:rsidP="00186E15">
      <w:pPr>
        <w:spacing w:after="0" w:line="240" w:lineRule="auto"/>
        <w:rPr>
          <w:sz w:val="28"/>
          <w:szCs w:val="28"/>
        </w:rPr>
      </w:pPr>
    </w:p>
    <w:p w:rsidR="00C431F8" w:rsidRDefault="00C431F8" w:rsidP="00186E15">
      <w:pPr>
        <w:spacing w:after="0" w:line="240" w:lineRule="auto"/>
        <w:rPr>
          <w:sz w:val="28"/>
          <w:szCs w:val="28"/>
        </w:rPr>
      </w:pPr>
    </w:p>
    <w:p w:rsidR="00C431F8" w:rsidRDefault="00C431F8" w:rsidP="00186E15">
      <w:pPr>
        <w:spacing w:after="0" w:line="240" w:lineRule="auto"/>
        <w:rPr>
          <w:sz w:val="28"/>
          <w:szCs w:val="28"/>
        </w:rPr>
      </w:pPr>
    </w:p>
    <w:p w:rsidR="00C431F8" w:rsidRDefault="00C431F8" w:rsidP="00186E15">
      <w:pPr>
        <w:spacing w:after="0" w:line="240" w:lineRule="auto"/>
        <w:rPr>
          <w:sz w:val="28"/>
          <w:szCs w:val="28"/>
        </w:rPr>
      </w:pPr>
    </w:p>
    <w:p w:rsidR="00C431F8" w:rsidRDefault="00C431F8" w:rsidP="00186E15">
      <w:pPr>
        <w:spacing w:after="0" w:line="240" w:lineRule="auto"/>
        <w:rPr>
          <w:sz w:val="28"/>
          <w:szCs w:val="28"/>
        </w:rPr>
      </w:pPr>
    </w:p>
    <w:p w:rsidR="00467C95" w:rsidRDefault="00186E15" w:rsidP="00186E15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To achieve the standard coverage of the devices, we have listed down the below list of devices.</w:t>
      </w:r>
    </w:p>
    <w:p w:rsidR="00186E15" w:rsidRDefault="00186E15" w:rsidP="00186E15">
      <w:pPr>
        <w:spacing w:after="0" w:line="240" w:lineRule="auto"/>
        <w:rPr>
          <w:sz w:val="28"/>
          <w:szCs w:val="28"/>
        </w:rPr>
      </w:pPr>
    </w:p>
    <w:tbl>
      <w:tblPr>
        <w:tblW w:w="0" w:type="auto"/>
        <w:tblInd w:w="-5" w:type="dxa"/>
        <w:tblLook w:val="04A0" w:firstRow="1" w:lastRow="0" w:firstColumn="1" w:lastColumn="0" w:noHBand="0" w:noVBand="1"/>
      </w:tblPr>
      <w:tblGrid>
        <w:gridCol w:w="3187"/>
        <w:gridCol w:w="793"/>
        <w:gridCol w:w="1236"/>
      </w:tblGrid>
      <w:tr w:rsidR="00C431F8" w:rsidRPr="00C431F8" w:rsidTr="00C431F8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431F8" w:rsidRPr="00C431F8" w:rsidRDefault="00C431F8" w:rsidP="00C431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431F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Device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C431F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Name                         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431F8" w:rsidRPr="00C431F8" w:rsidRDefault="00C431F8" w:rsidP="00C431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Type</w:t>
            </w:r>
            <w:r w:rsidRPr="00C431F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    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431F8" w:rsidRPr="00C431F8" w:rsidRDefault="00C431F8" w:rsidP="00C431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Screen S</w:t>
            </w:r>
            <w:r w:rsidRPr="00C431F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ize      </w:t>
            </w:r>
          </w:p>
        </w:tc>
      </w:tr>
      <w:tr w:rsidR="00C431F8" w:rsidRPr="00C431F8" w:rsidTr="00C431F8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31F8" w:rsidRPr="00C431F8" w:rsidRDefault="00C431F8" w:rsidP="00C431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31F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iPad Mini                         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31F8" w:rsidRPr="00C431F8" w:rsidRDefault="00C431F8" w:rsidP="00C431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31F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tablet  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31F8" w:rsidRPr="00C431F8" w:rsidRDefault="00C431F8" w:rsidP="00C431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31F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768x1024  </w:t>
            </w:r>
          </w:p>
        </w:tc>
      </w:tr>
      <w:tr w:rsidR="00C431F8" w:rsidRPr="00C431F8" w:rsidTr="00C431F8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31F8" w:rsidRPr="00C431F8" w:rsidRDefault="00C431F8" w:rsidP="00C431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31F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iPad Pro (10.5 inch)              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31F8" w:rsidRPr="00C431F8" w:rsidRDefault="00C431F8" w:rsidP="00C431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31F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tablet  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31F8" w:rsidRPr="00C431F8" w:rsidRDefault="00C431F8" w:rsidP="00C431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31F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834x1112  </w:t>
            </w:r>
          </w:p>
        </w:tc>
      </w:tr>
      <w:tr w:rsidR="00C431F8" w:rsidRPr="00C431F8" w:rsidTr="00C431F8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31F8" w:rsidRPr="00C431F8" w:rsidRDefault="00C431F8" w:rsidP="00C431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31F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iPad Pro (12.9 inch)              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31F8" w:rsidRPr="00C431F8" w:rsidRDefault="00C431F8" w:rsidP="00C431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31F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tablet  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31F8" w:rsidRPr="00C431F8" w:rsidRDefault="00C431F8" w:rsidP="00C431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31F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1024x1366 </w:t>
            </w:r>
          </w:p>
        </w:tc>
      </w:tr>
      <w:tr w:rsidR="00C431F8" w:rsidRPr="00C431F8" w:rsidTr="00C431F8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31F8" w:rsidRPr="00C431F8" w:rsidRDefault="00C431F8" w:rsidP="00C431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31F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Kindle Fire HDX                   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31F8" w:rsidRPr="00C431F8" w:rsidRDefault="00C431F8" w:rsidP="00C431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31F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tablet  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31F8" w:rsidRPr="00C431F8" w:rsidRDefault="00C431F8" w:rsidP="00C431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31F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800x1280  </w:t>
            </w:r>
          </w:p>
        </w:tc>
      </w:tr>
      <w:tr w:rsidR="00C431F8" w:rsidRPr="00C431F8" w:rsidTr="00C431F8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31F8" w:rsidRPr="00C431F8" w:rsidRDefault="00C431F8" w:rsidP="00C431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31F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Apple MacBook Air 13-inch         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31F8" w:rsidRPr="00C431F8" w:rsidRDefault="00C431F8" w:rsidP="00C431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31F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laptop  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31F8" w:rsidRPr="00C431F8" w:rsidRDefault="00C431F8" w:rsidP="00C431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31F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1440x900  </w:t>
            </w:r>
          </w:p>
        </w:tc>
      </w:tr>
      <w:tr w:rsidR="00C431F8" w:rsidRPr="00C431F8" w:rsidTr="00C431F8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31F8" w:rsidRPr="00C431F8" w:rsidRDefault="00C431F8" w:rsidP="00C431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31F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Amazon Fire HD 10                 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31F8" w:rsidRPr="00C431F8" w:rsidRDefault="00C431F8" w:rsidP="00C431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31F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tablet  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31F8" w:rsidRPr="00C431F8" w:rsidRDefault="00C431F8" w:rsidP="00C431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31F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1280x800  </w:t>
            </w:r>
          </w:p>
        </w:tc>
      </w:tr>
      <w:tr w:rsidR="00C431F8" w:rsidRPr="00C431F8" w:rsidTr="00C431F8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31F8" w:rsidRPr="00C431F8" w:rsidRDefault="00C431F8" w:rsidP="00C431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31F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Apple MacBook Pro                 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31F8" w:rsidRPr="00C431F8" w:rsidRDefault="00C431F8" w:rsidP="00C431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31F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laptop  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31F8" w:rsidRPr="00C431F8" w:rsidRDefault="00C431F8" w:rsidP="00C431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31F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1280x950  </w:t>
            </w:r>
          </w:p>
        </w:tc>
      </w:tr>
      <w:tr w:rsidR="00C431F8" w:rsidRPr="00C431F8" w:rsidTr="00C431F8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31F8" w:rsidRPr="00C431F8" w:rsidRDefault="00C431F8" w:rsidP="00C431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31F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Nexus 10                          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31F8" w:rsidRPr="00C431F8" w:rsidRDefault="00C431F8" w:rsidP="00C431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31F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tablet  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31F8" w:rsidRPr="00C431F8" w:rsidRDefault="00C431F8" w:rsidP="00C431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31F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800x1280  </w:t>
            </w:r>
          </w:p>
        </w:tc>
      </w:tr>
      <w:tr w:rsidR="00C431F8" w:rsidRPr="00C431F8" w:rsidTr="00C431F8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31F8" w:rsidRPr="00C431F8" w:rsidRDefault="00C431F8" w:rsidP="00C431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31F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Microsoft Lumia 550               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31F8" w:rsidRPr="00C431F8" w:rsidRDefault="00C431F8" w:rsidP="00C431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31F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phone   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31F8" w:rsidRPr="00C431F8" w:rsidRDefault="00C431F8" w:rsidP="00C431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31F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640x360   </w:t>
            </w:r>
          </w:p>
        </w:tc>
      </w:tr>
      <w:tr w:rsidR="00C431F8" w:rsidRPr="00C431F8" w:rsidTr="00C431F8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31F8" w:rsidRPr="00C431F8" w:rsidRDefault="00C431F8" w:rsidP="00C431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31F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Acer Picasso                      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31F8" w:rsidRPr="00C431F8" w:rsidRDefault="00C431F8" w:rsidP="00C431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31F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tablet  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31F8" w:rsidRPr="00C431F8" w:rsidRDefault="00C431F8" w:rsidP="00C431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31F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768x1280  </w:t>
            </w:r>
          </w:p>
        </w:tc>
      </w:tr>
      <w:tr w:rsidR="00C431F8" w:rsidRPr="00C431F8" w:rsidTr="00C431F8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31F8" w:rsidRPr="00C431F8" w:rsidRDefault="00C431F8" w:rsidP="00C431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31F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Amazon Fire                       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31F8" w:rsidRPr="00C431F8" w:rsidRDefault="00C431F8" w:rsidP="00C431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31F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tablet  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31F8" w:rsidRPr="00C431F8" w:rsidRDefault="00C431F8" w:rsidP="00C431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31F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1024x600  </w:t>
            </w:r>
          </w:p>
        </w:tc>
      </w:tr>
      <w:tr w:rsidR="00C431F8" w:rsidRPr="00C431F8" w:rsidTr="00C431F8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31F8" w:rsidRPr="00C431F8" w:rsidRDefault="00C431F8" w:rsidP="00C431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31F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BlackBerry Porsche Design P9982   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31F8" w:rsidRPr="00C431F8" w:rsidRDefault="00C431F8" w:rsidP="00C431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31F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tablet  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31F8" w:rsidRPr="00C431F8" w:rsidRDefault="00C431F8" w:rsidP="00C431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31F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1280x768  </w:t>
            </w:r>
          </w:p>
        </w:tc>
      </w:tr>
      <w:tr w:rsidR="00C431F8" w:rsidRPr="00C431F8" w:rsidTr="00C431F8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31F8" w:rsidRPr="00C431F8" w:rsidRDefault="00C431F8" w:rsidP="00C431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31F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BlackBerry Leap                   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31F8" w:rsidRPr="00C431F8" w:rsidRDefault="00C431F8" w:rsidP="00C431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31F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tablet  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31F8" w:rsidRPr="00C431F8" w:rsidRDefault="00C431F8" w:rsidP="00C431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31F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1280x720  </w:t>
            </w:r>
          </w:p>
        </w:tc>
      </w:tr>
      <w:tr w:rsidR="00C431F8" w:rsidRPr="00C431F8" w:rsidTr="00C431F8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31F8" w:rsidRPr="00C431F8" w:rsidRDefault="00C431F8" w:rsidP="00C431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31F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Apple MacBook Air 11-inch         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31F8" w:rsidRPr="00C431F8" w:rsidRDefault="00C431F8" w:rsidP="00C431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31F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laptop  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31F8" w:rsidRPr="00C431F8" w:rsidRDefault="00C431F8" w:rsidP="00C431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31F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1366x768  </w:t>
            </w:r>
          </w:p>
        </w:tc>
      </w:tr>
      <w:tr w:rsidR="00C431F8" w:rsidRPr="00C431F8" w:rsidTr="00C431F8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31F8" w:rsidRPr="00C431F8" w:rsidRDefault="00C431F8" w:rsidP="00C431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31F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Dell Inspiron 14 series 36 inch   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31F8" w:rsidRPr="00C431F8" w:rsidRDefault="00C431F8" w:rsidP="00C431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31F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laptop  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31F8" w:rsidRPr="00C431F8" w:rsidRDefault="00C431F8" w:rsidP="00C431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31F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1600x900  </w:t>
            </w:r>
          </w:p>
        </w:tc>
      </w:tr>
      <w:tr w:rsidR="00C431F8" w:rsidRPr="00C431F8" w:rsidTr="00C431F8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31F8" w:rsidRPr="00C431F8" w:rsidRDefault="00C431F8" w:rsidP="00C431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31F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Apple MacBook Pro 15-inch         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31F8" w:rsidRPr="00C431F8" w:rsidRDefault="00C431F8" w:rsidP="00C431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31F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laptop  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31F8" w:rsidRPr="00C431F8" w:rsidRDefault="00C431F8" w:rsidP="00C431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31F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1680x1050 </w:t>
            </w:r>
          </w:p>
        </w:tc>
      </w:tr>
      <w:tr w:rsidR="00C431F8" w:rsidRPr="00C431F8" w:rsidTr="00C431F8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31F8" w:rsidRPr="00C431F8" w:rsidRDefault="00C431F8" w:rsidP="00C431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31F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Dell XPS 13                       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31F8" w:rsidRPr="00C431F8" w:rsidRDefault="00C431F8" w:rsidP="00C431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31F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laptop  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31F8" w:rsidRPr="00C431F8" w:rsidRDefault="00C431F8" w:rsidP="00C431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31F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1920x1080 </w:t>
            </w:r>
          </w:p>
        </w:tc>
      </w:tr>
    </w:tbl>
    <w:p w:rsidR="00186E15" w:rsidRDefault="00186E15" w:rsidP="00186E15">
      <w:pPr>
        <w:spacing w:after="0" w:line="240" w:lineRule="auto"/>
        <w:rPr>
          <w:sz w:val="28"/>
          <w:szCs w:val="28"/>
        </w:rPr>
      </w:pPr>
    </w:p>
    <w:p w:rsidR="00C431F8" w:rsidRDefault="00C431F8" w:rsidP="00186E15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Referring to the above UI Responsiveness automation test architecture, Galen framework is used to execute the UI responsiveness tests automatically.</w:t>
      </w:r>
    </w:p>
    <w:p w:rsidR="00C431F8" w:rsidRDefault="00C431F8" w:rsidP="00186E15">
      <w:pPr>
        <w:spacing w:after="0" w:line="240" w:lineRule="auto"/>
        <w:rPr>
          <w:sz w:val="28"/>
          <w:szCs w:val="28"/>
        </w:rPr>
      </w:pPr>
    </w:p>
    <w:p w:rsidR="00C431F8" w:rsidRPr="00C431F8" w:rsidRDefault="00A33BFF" w:rsidP="00C431F8">
      <w:pPr>
        <w:spacing w:after="0" w:line="240" w:lineRule="auto"/>
        <w:rPr>
          <w:sz w:val="28"/>
          <w:szCs w:val="28"/>
        </w:rPr>
      </w:pPr>
      <w:r w:rsidRPr="00A33BFF">
        <w:rPr>
          <w:sz w:val="28"/>
          <w:szCs w:val="28"/>
        </w:rPr>
        <w:t>The UI Responsive tests are designed with below listed points in mind.</w:t>
      </w:r>
    </w:p>
    <w:p w:rsidR="00C431F8" w:rsidRPr="00C431F8" w:rsidRDefault="00C431F8" w:rsidP="00C431F8">
      <w:pPr>
        <w:pStyle w:val="ListParagraph"/>
        <w:numPr>
          <w:ilvl w:val="0"/>
          <w:numId w:val="17"/>
        </w:numPr>
        <w:spacing w:after="0" w:line="240" w:lineRule="auto"/>
        <w:rPr>
          <w:sz w:val="28"/>
          <w:szCs w:val="28"/>
        </w:rPr>
      </w:pPr>
      <w:r w:rsidRPr="00C431F8">
        <w:rPr>
          <w:sz w:val="28"/>
          <w:szCs w:val="28"/>
        </w:rPr>
        <w:t>Test For Navigation On Website</w:t>
      </w:r>
    </w:p>
    <w:p w:rsidR="00C431F8" w:rsidRPr="00C431F8" w:rsidRDefault="00C431F8" w:rsidP="00C431F8">
      <w:pPr>
        <w:pStyle w:val="ListParagraph"/>
        <w:numPr>
          <w:ilvl w:val="0"/>
          <w:numId w:val="17"/>
        </w:numPr>
        <w:spacing w:after="0" w:line="240" w:lineRule="auto"/>
        <w:rPr>
          <w:sz w:val="28"/>
          <w:szCs w:val="28"/>
        </w:rPr>
      </w:pPr>
      <w:r w:rsidRPr="00C431F8">
        <w:rPr>
          <w:sz w:val="28"/>
          <w:szCs w:val="28"/>
        </w:rPr>
        <w:t>Test Fonts On Multiple Devices</w:t>
      </w:r>
    </w:p>
    <w:p w:rsidR="00C431F8" w:rsidRPr="00C431F8" w:rsidRDefault="00C431F8" w:rsidP="00C431F8">
      <w:pPr>
        <w:pStyle w:val="ListParagraph"/>
        <w:numPr>
          <w:ilvl w:val="0"/>
          <w:numId w:val="17"/>
        </w:numPr>
        <w:spacing w:after="0" w:line="240" w:lineRule="auto"/>
        <w:rPr>
          <w:sz w:val="28"/>
          <w:szCs w:val="28"/>
        </w:rPr>
      </w:pPr>
      <w:r w:rsidRPr="00C431F8">
        <w:rPr>
          <w:sz w:val="28"/>
          <w:szCs w:val="28"/>
        </w:rPr>
        <w:t>Test On Device-Browser Combinations</w:t>
      </w:r>
    </w:p>
    <w:p w:rsidR="00C431F8" w:rsidRPr="00C431F8" w:rsidRDefault="00C431F8" w:rsidP="00C431F8">
      <w:pPr>
        <w:pStyle w:val="ListParagraph"/>
        <w:numPr>
          <w:ilvl w:val="0"/>
          <w:numId w:val="17"/>
        </w:numPr>
        <w:spacing w:after="0" w:line="240" w:lineRule="auto"/>
        <w:rPr>
          <w:sz w:val="28"/>
          <w:szCs w:val="28"/>
        </w:rPr>
      </w:pPr>
      <w:r w:rsidRPr="00C431F8">
        <w:rPr>
          <w:sz w:val="28"/>
          <w:szCs w:val="28"/>
        </w:rPr>
        <w:t xml:space="preserve">Test On </w:t>
      </w:r>
      <w:r>
        <w:rPr>
          <w:sz w:val="28"/>
          <w:szCs w:val="28"/>
        </w:rPr>
        <w:t>different</w:t>
      </w:r>
      <w:r w:rsidRPr="00C431F8">
        <w:rPr>
          <w:sz w:val="28"/>
          <w:szCs w:val="28"/>
        </w:rPr>
        <w:t xml:space="preserve"> Screen Devices</w:t>
      </w:r>
    </w:p>
    <w:p w:rsidR="00C431F8" w:rsidRPr="00C431F8" w:rsidRDefault="00C431F8" w:rsidP="00C431F8">
      <w:pPr>
        <w:pStyle w:val="ListParagraph"/>
        <w:numPr>
          <w:ilvl w:val="0"/>
          <w:numId w:val="17"/>
        </w:numPr>
        <w:spacing w:after="0" w:line="240" w:lineRule="auto"/>
        <w:rPr>
          <w:sz w:val="28"/>
          <w:szCs w:val="28"/>
        </w:rPr>
      </w:pPr>
      <w:r w:rsidRPr="00C431F8">
        <w:rPr>
          <w:sz w:val="28"/>
          <w:szCs w:val="28"/>
        </w:rPr>
        <w:t>Test For Element Alignments</w:t>
      </w:r>
    </w:p>
    <w:p w:rsidR="00C431F8" w:rsidRPr="00C431F8" w:rsidRDefault="00C431F8" w:rsidP="00C431F8">
      <w:pPr>
        <w:pStyle w:val="ListParagraph"/>
        <w:numPr>
          <w:ilvl w:val="0"/>
          <w:numId w:val="17"/>
        </w:numPr>
        <w:spacing w:after="0" w:line="240" w:lineRule="auto"/>
        <w:rPr>
          <w:sz w:val="28"/>
          <w:szCs w:val="28"/>
        </w:rPr>
      </w:pPr>
      <w:r w:rsidRPr="00C431F8">
        <w:rPr>
          <w:sz w:val="28"/>
          <w:szCs w:val="28"/>
        </w:rPr>
        <w:t>Test For Content Placement</w:t>
      </w:r>
    </w:p>
    <w:p w:rsidR="00C431F8" w:rsidRPr="00C431F8" w:rsidRDefault="00C431F8" w:rsidP="00C431F8">
      <w:pPr>
        <w:pStyle w:val="ListParagraph"/>
        <w:numPr>
          <w:ilvl w:val="0"/>
          <w:numId w:val="17"/>
        </w:numPr>
        <w:spacing w:after="0" w:line="240" w:lineRule="auto"/>
        <w:rPr>
          <w:sz w:val="28"/>
          <w:szCs w:val="28"/>
        </w:rPr>
      </w:pPr>
      <w:r w:rsidRPr="00C431F8">
        <w:rPr>
          <w:sz w:val="28"/>
          <w:szCs w:val="28"/>
        </w:rPr>
        <w:t>Test For Cross Browser Compatibility Issues</w:t>
      </w:r>
    </w:p>
    <w:p w:rsidR="00C431F8" w:rsidRPr="00C431F8" w:rsidRDefault="00C431F8" w:rsidP="00C431F8">
      <w:pPr>
        <w:pStyle w:val="ListParagraph"/>
        <w:numPr>
          <w:ilvl w:val="0"/>
          <w:numId w:val="17"/>
        </w:numPr>
        <w:spacing w:after="0" w:line="240" w:lineRule="auto"/>
        <w:rPr>
          <w:sz w:val="28"/>
          <w:szCs w:val="28"/>
        </w:rPr>
      </w:pPr>
      <w:r w:rsidRPr="00C431F8">
        <w:rPr>
          <w:sz w:val="28"/>
          <w:szCs w:val="28"/>
        </w:rPr>
        <w:t>Test For Interactive Experience</w:t>
      </w:r>
    </w:p>
    <w:p w:rsidR="00C431F8" w:rsidRPr="00C431F8" w:rsidRDefault="00C431F8" w:rsidP="00C431F8">
      <w:pPr>
        <w:pStyle w:val="ListParagraph"/>
        <w:numPr>
          <w:ilvl w:val="0"/>
          <w:numId w:val="17"/>
        </w:numPr>
        <w:spacing w:after="0" w:line="240" w:lineRule="auto"/>
        <w:rPr>
          <w:sz w:val="28"/>
          <w:szCs w:val="28"/>
        </w:rPr>
      </w:pPr>
      <w:r w:rsidRPr="00C431F8">
        <w:rPr>
          <w:sz w:val="28"/>
          <w:szCs w:val="28"/>
        </w:rPr>
        <w:t>Test Website Popups Mobile-Friendliness</w:t>
      </w:r>
    </w:p>
    <w:p w:rsidR="00186E15" w:rsidRPr="00C431F8" w:rsidRDefault="00C431F8" w:rsidP="00C431F8">
      <w:pPr>
        <w:pStyle w:val="ListParagraph"/>
        <w:numPr>
          <w:ilvl w:val="0"/>
          <w:numId w:val="17"/>
        </w:numPr>
        <w:spacing w:after="0" w:line="240" w:lineRule="auto"/>
        <w:rPr>
          <w:sz w:val="28"/>
          <w:szCs w:val="28"/>
        </w:rPr>
      </w:pPr>
      <w:r w:rsidRPr="00C431F8">
        <w:rPr>
          <w:sz w:val="28"/>
          <w:szCs w:val="28"/>
        </w:rPr>
        <w:t xml:space="preserve">Test The Website As A User </w:t>
      </w:r>
    </w:p>
    <w:p w:rsidR="00186E15" w:rsidRPr="00186E15" w:rsidRDefault="00186E15" w:rsidP="00186E15">
      <w:pPr>
        <w:spacing w:after="0" w:line="240" w:lineRule="auto"/>
        <w:rPr>
          <w:sz w:val="28"/>
          <w:szCs w:val="28"/>
        </w:rPr>
      </w:pPr>
    </w:p>
    <w:p w:rsidR="000541E6" w:rsidRDefault="00C431F8" w:rsidP="000541E6">
      <w:pPr>
        <w:spacing w:after="0" w:line="240" w:lineRule="auto"/>
        <w:rPr>
          <w:sz w:val="28"/>
          <w:szCs w:val="28"/>
        </w:rPr>
      </w:pPr>
      <w:r w:rsidRPr="000541E6">
        <w:rPr>
          <w:sz w:val="28"/>
          <w:szCs w:val="28"/>
        </w:rPr>
        <w:lastRenderedPageBreak/>
        <w:t>Galen has a DSL based language know</w:t>
      </w:r>
      <w:r w:rsidR="00A637D2">
        <w:rPr>
          <w:sz w:val="28"/>
          <w:szCs w:val="28"/>
        </w:rPr>
        <w:t>n</w:t>
      </w:r>
      <w:r w:rsidRPr="000541E6">
        <w:rPr>
          <w:sz w:val="28"/>
          <w:szCs w:val="28"/>
        </w:rPr>
        <w:t xml:space="preserve"> as Galen Spec which is used to design the tests. Each test file is saved with </w:t>
      </w:r>
      <w:proofErr w:type="gramStart"/>
      <w:r w:rsidRPr="000541E6">
        <w:rPr>
          <w:sz w:val="28"/>
          <w:szCs w:val="28"/>
        </w:rPr>
        <w:t>an</w:t>
      </w:r>
      <w:proofErr w:type="gramEnd"/>
      <w:r w:rsidRPr="000541E6">
        <w:rPr>
          <w:sz w:val="28"/>
          <w:szCs w:val="28"/>
        </w:rPr>
        <w:t xml:space="preserve"> .</w:t>
      </w:r>
      <w:proofErr w:type="spellStart"/>
      <w:r w:rsidRPr="000541E6">
        <w:rPr>
          <w:sz w:val="28"/>
          <w:szCs w:val="28"/>
        </w:rPr>
        <w:t>gspec</w:t>
      </w:r>
      <w:proofErr w:type="spellEnd"/>
      <w:r w:rsidRPr="000541E6">
        <w:rPr>
          <w:sz w:val="28"/>
          <w:szCs w:val="28"/>
        </w:rPr>
        <w:t xml:space="preserve"> extension. These tests can be executed individually or can be grouped inside a test-suite file</w:t>
      </w:r>
      <w:r w:rsidR="000541E6" w:rsidRPr="000541E6">
        <w:rPr>
          <w:sz w:val="28"/>
          <w:szCs w:val="28"/>
        </w:rPr>
        <w:t>.</w:t>
      </w:r>
    </w:p>
    <w:p w:rsidR="000541E6" w:rsidRPr="000541E6" w:rsidRDefault="000541E6" w:rsidP="000541E6">
      <w:pPr>
        <w:spacing w:after="0" w:line="240" w:lineRule="auto"/>
        <w:rPr>
          <w:sz w:val="28"/>
          <w:szCs w:val="28"/>
        </w:rPr>
      </w:pPr>
    </w:p>
    <w:p w:rsidR="000541E6" w:rsidRDefault="000541E6" w:rsidP="000541E6">
      <w:pPr>
        <w:spacing w:after="0" w:line="240" w:lineRule="auto"/>
        <w:rPr>
          <w:sz w:val="28"/>
          <w:szCs w:val="28"/>
        </w:rPr>
      </w:pPr>
      <w:r w:rsidRPr="000541E6">
        <w:rPr>
          <w:sz w:val="28"/>
          <w:szCs w:val="28"/>
        </w:rPr>
        <w:t>The test-suite also contains the list of browsers and Screen-sizes on which the tests have to be executed.</w:t>
      </w:r>
    </w:p>
    <w:p w:rsidR="000541E6" w:rsidRPr="000541E6" w:rsidRDefault="000541E6" w:rsidP="000541E6">
      <w:pPr>
        <w:spacing w:after="0" w:line="240" w:lineRule="auto"/>
        <w:rPr>
          <w:sz w:val="28"/>
          <w:szCs w:val="28"/>
        </w:rPr>
      </w:pPr>
    </w:p>
    <w:p w:rsidR="000541E6" w:rsidRDefault="000541E6" w:rsidP="000541E6">
      <w:pPr>
        <w:spacing w:after="0" w:line="240" w:lineRule="auto"/>
        <w:rPr>
          <w:sz w:val="28"/>
          <w:szCs w:val="28"/>
        </w:rPr>
      </w:pPr>
      <w:r w:rsidRPr="000541E6">
        <w:rPr>
          <w:sz w:val="28"/>
          <w:szCs w:val="28"/>
        </w:rPr>
        <w:t xml:space="preserve">Below attached is a sample </w:t>
      </w:r>
      <w:r>
        <w:rPr>
          <w:sz w:val="28"/>
          <w:szCs w:val="28"/>
        </w:rPr>
        <w:t>G</w:t>
      </w:r>
      <w:r w:rsidRPr="000541E6">
        <w:rPr>
          <w:sz w:val="28"/>
          <w:szCs w:val="28"/>
        </w:rPr>
        <w:t>alen test-suite file.</w:t>
      </w:r>
    </w:p>
    <w:p w:rsidR="000541E6" w:rsidRPr="000541E6" w:rsidRDefault="000541E6" w:rsidP="000541E6">
      <w:pPr>
        <w:spacing w:after="0" w:line="240" w:lineRule="auto"/>
        <w:rPr>
          <w:sz w:val="28"/>
          <w:szCs w:val="28"/>
        </w:rPr>
      </w:pPr>
    </w:p>
    <w:p w:rsidR="000541E6" w:rsidRDefault="000541E6" w:rsidP="00467C95">
      <w:r>
        <w:rPr>
          <w:noProof/>
        </w:rPr>
        <w:drawing>
          <wp:inline distT="0" distB="0" distL="0" distR="0" wp14:anchorId="49A8E883" wp14:editId="06D161BB">
            <wp:extent cx="5387340" cy="5039120"/>
            <wp:effectExtent l="0" t="0" r="381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9244" cy="505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1E6" w:rsidRPr="000541E6" w:rsidRDefault="000541E6" w:rsidP="000541E6">
      <w:pPr>
        <w:spacing w:after="0" w:line="240" w:lineRule="auto"/>
        <w:rPr>
          <w:sz w:val="28"/>
          <w:szCs w:val="28"/>
        </w:rPr>
      </w:pPr>
      <w:r w:rsidRPr="000541E6">
        <w:rPr>
          <w:sz w:val="28"/>
          <w:szCs w:val="28"/>
        </w:rPr>
        <w:t>Galen framework creates HTML based test report which provides the detail analysis of the failed and passed scenarios.</w:t>
      </w:r>
    </w:p>
    <w:p w:rsidR="00C431F8" w:rsidRPr="000541E6" w:rsidRDefault="00C431F8" w:rsidP="000541E6">
      <w:pPr>
        <w:spacing w:after="0" w:line="240" w:lineRule="auto"/>
        <w:rPr>
          <w:sz w:val="28"/>
          <w:szCs w:val="28"/>
        </w:rPr>
      </w:pPr>
      <w:r w:rsidRPr="000541E6">
        <w:rPr>
          <w:sz w:val="28"/>
          <w:szCs w:val="28"/>
        </w:rPr>
        <w:t xml:space="preserve"> </w:t>
      </w:r>
    </w:p>
    <w:p w:rsidR="00467C95" w:rsidRPr="000541E6" w:rsidRDefault="00C431F8" w:rsidP="000541E6">
      <w:pPr>
        <w:spacing w:after="0" w:line="240" w:lineRule="auto"/>
        <w:rPr>
          <w:sz w:val="28"/>
          <w:szCs w:val="28"/>
        </w:rPr>
      </w:pPr>
      <w:r w:rsidRPr="000541E6">
        <w:rPr>
          <w:sz w:val="28"/>
          <w:szCs w:val="28"/>
        </w:rPr>
        <w:t>Under CI/CD initiative, GIT-HUB A</w:t>
      </w:r>
      <w:r w:rsidR="000541E6" w:rsidRPr="000541E6">
        <w:rPr>
          <w:sz w:val="28"/>
          <w:szCs w:val="28"/>
        </w:rPr>
        <w:t>ction will trigger the tests by executing Galen Test command</w:t>
      </w:r>
      <w:r w:rsidR="00E572F1">
        <w:rPr>
          <w:sz w:val="28"/>
          <w:szCs w:val="28"/>
        </w:rPr>
        <w:t>.</w:t>
      </w:r>
    </w:p>
    <w:p w:rsidR="00467C95" w:rsidRDefault="00467C95" w:rsidP="00467C95">
      <w:pPr>
        <w:pStyle w:val="Heading2"/>
      </w:pPr>
      <w:bookmarkStart w:id="15" w:name="_Toc77331161"/>
      <w:r>
        <w:lastRenderedPageBreak/>
        <w:t>Performance Automation Type – Overview</w:t>
      </w:r>
      <w:bookmarkEnd w:id="15"/>
    </w:p>
    <w:p w:rsidR="00467C95" w:rsidRDefault="00F559D5" w:rsidP="00467C95">
      <w:r>
        <w:rPr>
          <w:noProof/>
        </w:rPr>
        <w:drawing>
          <wp:inline distT="0" distB="0" distL="0" distR="0">
            <wp:extent cx="5935980" cy="552450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7C95" w:rsidRDefault="00467C95" w:rsidP="00467C95"/>
    <w:p w:rsidR="00467C95" w:rsidRDefault="0095369E" w:rsidP="0095369E">
      <w:pPr>
        <w:spacing w:after="0" w:line="240" w:lineRule="auto"/>
        <w:rPr>
          <w:sz w:val="28"/>
          <w:szCs w:val="28"/>
        </w:rPr>
      </w:pPr>
      <w:r w:rsidRPr="0095369E">
        <w:rPr>
          <w:sz w:val="28"/>
          <w:szCs w:val="28"/>
        </w:rPr>
        <w:t>Performance testing is a </w:t>
      </w:r>
      <w:r w:rsidRPr="0095369E">
        <w:rPr>
          <w:b/>
          <w:sz w:val="28"/>
          <w:szCs w:val="28"/>
        </w:rPr>
        <w:t>testing measure that evaluates the speed, responsiveness and stability of a web-application under a workload</w:t>
      </w:r>
      <w:r w:rsidRPr="0095369E">
        <w:rPr>
          <w:sz w:val="28"/>
          <w:szCs w:val="28"/>
        </w:rPr>
        <w:t>. Organizations will run performance tests in order to identify performance-related bottlenecks.</w:t>
      </w:r>
    </w:p>
    <w:p w:rsidR="0095369E" w:rsidRDefault="0095369E" w:rsidP="0095369E">
      <w:pPr>
        <w:spacing w:after="0" w:line="240" w:lineRule="auto"/>
        <w:rPr>
          <w:sz w:val="28"/>
          <w:szCs w:val="28"/>
        </w:rPr>
      </w:pPr>
    </w:p>
    <w:p w:rsidR="0095369E" w:rsidRDefault="0095369E" w:rsidP="0095369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The above Performance test architecture uses Taurus as a framework which internally uses </w:t>
      </w:r>
      <w:proofErr w:type="spellStart"/>
      <w:r>
        <w:rPr>
          <w:sz w:val="28"/>
          <w:szCs w:val="28"/>
        </w:rPr>
        <w:t>JMeter</w:t>
      </w:r>
      <w:proofErr w:type="spellEnd"/>
      <w:r>
        <w:rPr>
          <w:sz w:val="28"/>
          <w:szCs w:val="28"/>
        </w:rPr>
        <w:t xml:space="preserve"> to execute the performance tests.</w:t>
      </w:r>
    </w:p>
    <w:p w:rsidR="0095369E" w:rsidRDefault="0095369E" w:rsidP="0095369E">
      <w:pPr>
        <w:spacing w:after="0" w:line="240" w:lineRule="auto"/>
        <w:rPr>
          <w:sz w:val="28"/>
          <w:szCs w:val="28"/>
        </w:rPr>
      </w:pPr>
    </w:p>
    <w:p w:rsidR="0095369E" w:rsidRDefault="0095369E" w:rsidP="0095369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The basic advantage of using Taurus is </w:t>
      </w:r>
      <w:r w:rsidR="00497642">
        <w:rPr>
          <w:sz w:val="28"/>
          <w:szCs w:val="28"/>
        </w:rPr>
        <w:t>that the underlying tool can be changed without making any changes in the tests. The tests written is Taurus uses a DSL based language which is a universal language and do not require anyone to become an expertise of any particular tool.</w:t>
      </w:r>
    </w:p>
    <w:p w:rsidR="00497642" w:rsidRDefault="00497642" w:rsidP="0095369E">
      <w:pPr>
        <w:spacing w:after="0" w:line="240" w:lineRule="auto"/>
        <w:rPr>
          <w:sz w:val="28"/>
          <w:szCs w:val="28"/>
        </w:rPr>
      </w:pPr>
    </w:p>
    <w:p w:rsidR="00497642" w:rsidRPr="00F52210" w:rsidRDefault="00497642" w:rsidP="00497642">
      <w:pPr>
        <w:pStyle w:val="ListParagraph"/>
        <w:numPr>
          <w:ilvl w:val="0"/>
          <w:numId w:val="19"/>
        </w:numPr>
        <w:spacing w:after="0" w:line="240" w:lineRule="auto"/>
        <w:rPr>
          <w:sz w:val="24"/>
          <w:szCs w:val="24"/>
        </w:rPr>
      </w:pPr>
      <w:r w:rsidRPr="00F52210">
        <w:rPr>
          <w:sz w:val="24"/>
          <w:szCs w:val="24"/>
        </w:rPr>
        <w:t>Taurus is an acronym that stands for Test Automation Running Smoothly.</w:t>
      </w:r>
    </w:p>
    <w:p w:rsidR="00497642" w:rsidRPr="00F52210" w:rsidRDefault="00497642" w:rsidP="00497642">
      <w:pPr>
        <w:pStyle w:val="ListParagraph"/>
        <w:numPr>
          <w:ilvl w:val="0"/>
          <w:numId w:val="19"/>
        </w:numPr>
        <w:spacing w:after="0" w:line="240" w:lineRule="auto"/>
        <w:rPr>
          <w:sz w:val="24"/>
          <w:szCs w:val="24"/>
        </w:rPr>
      </w:pPr>
      <w:r w:rsidRPr="00F52210">
        <w:rPr>
          <w:sz w:val="24"/>
          <w:szCs w:val="24"/>
        </w:rPr>
        <w:t>Taurus is a tool that provides a simple way to create and run performance tests.</w:t>
      </w:r>
    </w:p>
    <w:p w:rsidR="00497642" w:rsidRPr="00F52210" w:rsidRDefault="00497642" w:rsidP="00497642">
      <w:pPr>
        <w:pStyle w:val="ListParagraph"/>
        <w:numPr>
          <w:ilvl w:val="0"/>
          <w:numId w:val="19"/>
        </w:numPr>
        <w:spacing w:after="0" w:line="240" w:lineRule="auto"/>
        <w:rPr>
          <w:sz w:val="24"/>
          <w:szCs w:val="24"/>
        </w:rPr>
      </w:pPr>
      <w:r w:rsidRPr="00F52210">
        <w:rPr>
          <w:sz w:val="24"/>
          <w:szCs w:val="24"/>
        </w:rPr>
        <w:t xml:space="preserve">Provides an easy integration with additional open-source functional and performance testing software, like Selenium, Gatling or </w:t>
      </w:r>
      <w:proofErr w:type="spellStart"/>
      <w:r w:rsidRPr="00F52210">
        <w:rPr>
          <w:sz w:val="24"/>
          <w:szCs w:val="24"/>
        </w:rPr>
        <w:t>JMeter</w:t>
      </w:r>
      <w:proofErr w:type="spellEnd"/>
      <w:r w:rsidRPr="00F52210">
        <w:rPr>
          <w:sz w:val="24"/>
          <w:szCs w:val="24"/>
        </w:rPr>
        <w:t>.</w:t>
      </w:r>
    </w:p>
    <w:p w:rsidR="00497642" w:rsidRPr="00F52210" w:rsidRDefault="00497642" w:rsidP="00497642">
      <w:pPr>
        <w:pStyle w:val="ListParagraph"/>
        <w:numPr>
          <w:ilvl w:val="0"/>
          <w:numId w:val="19"/>
        </w:numPr>
        <w:spacing w:after="0" w:line="240" w:lineRule="auto"/>
        <w:rPr>
          <w:sz w:val="24"/>
          <w:szCs w:val="24"/>
        </w:rPr>
      </w:pPr>
      <w:r w:rsidRPr="00F52210">
        <w:rPr>
          <w:sz w:val="24"/>
          <w:szCs w:val="24"/>
        </w:rPr>
        <w:t>An easily-readable, version control friendly and unified DSL (Domain-specific language) to define load test scenarios.</w:t>
      </w:r>
    </w:p>
    <w:p w:rsidR="00497642" w:rsidRPr="00F52210" w:rsidRDefault="00497642" w:rsidP="00497642">
      <w:pPr>
        <w:pStyle w:val="ListParagraph"/>
        <w:numPr>
          <w:ilvl w:val="0"/>
          <w:numId w:val="19"/>
        </w:numPr>
        <w:spacing w:after="0" w:line="240" w:lineRule="auto"/>
        <w:rPr>
          <w:sz w:val="24"/>
          <w:szCs w:val="24"/>
        </w:rPr>
      </w:pPr>
      <w:r w:rsidRPr="00F52210">
        <w:rPr>
          <w:sz w:val="24"/>
          <w:szCs w:val="24"/>
        </w:rPr>
        <w:t>The ability to create new tests from scratch using the aforementioned DSL.</w:t>
      </w:r>
    </w:p>
    <w:p w:rsidR="00497642" w:rsidRPr="00F52210" w:rsidRDefault="00497642" w:rsidP="00497642">
      <w:pPr>
        <w:pStyle w:val="ListParagraph"/>
        <w:numPr>
          <w:ilvl w:val="0"/>
          <w:numId w:val="19"/>
        </w:numPr>
        <w:spacing w:after="0" w:line="240" w:lineRule="auto"/>
        <w:rPr>
          <w:sz w:val="24"/>
          <w:szCs w:val="24"/>
        </w:rPr>
      </w:pPr>
      <w:r w:rsidRPr="00F52210">
        <w:rPr>
          <w:sz w:val="24"/>
          <w:szCs w:val="24"/>
        </w:rPr>
        <w:t>The ability to merge multiple existing test scripts and/or DSL-driven tests into a single scenario.</w:t>
      </w:r>
    </w:p>
    <w:p w:rsidR="00497642" w:rsidRPr="00F52210" w:rsidRDefault="00497642" w:rsidP="00497642">
      <w:pPr>
        <w:pStyle w:val="ListParagraph"/>
        <w:numPr>
          <w:ilvl w:val="0"/>
          <w:numId w:val="19"/>
        </w:numPr>
        <w:spacing w:after="0" w:line="240" w:lineRule="auto"/>
        <w:rPr>
          <w:sz w:val="24"/>
          <w:szCs w:val="24"/>
        </w:rPr>
      </w:pPr>
      <w:r w:rsidRPr="00F52210">
        <w:rPr>
          <w:sz w:val="24"/>
          <w:szCs w:val="24"/>
        </w:rPr>
        <w:t xml:space="preserve">The ability to execute existing </w:t>
      </w:r>
      <w:proofErr w:type="spellStart"/>
      <w:r w:rsidRPr="00F52210">
        <w:rPr>
          <w:sz w:val="24"/>
          <w:szCs w:val="24"/>
        </w:rPr>
        <w:t>JMeter</w:t>
      </w:r>
      <w:proofErr w:type="spellEnd"/>
      <w:r w:rsidRPr="00F52210">
        <w:rPr>
          <w:sz w:val="24"/>
          <w:szCs w:val="24"/>
        </w:rPr>
        <w:t xml:space="preserve"> (or Grinder or Gatling or Selenium) tests.</w:t>
      </w:r>
    </w:p>
    <w:p w:rsidR="00497642" w:rsidRPr="00F52210" w:rsidRDefault="00497642" w:rsidP="00497642">
      <w:pPr>
        <w:pStyle w:val="ListParagraph"/>
        <w:numPr>
          <w:ilvl w:val="0"/>
          <w:numId w:val="19"/>
        </w:numPr>
        <w:spacing w:after="0" w:line="240" w:lineRule="auto"/>
        <w:rPr>
          <w:sz w:val="24"/>
          <w:szCs w:val="24"/>
        </w:rPr>
      </w:pPr>
      <w:r w:rsidRPr="00F52210">
        <w:rPr>
          <w:sz w:val="24"/>
          <w:szCs w:val="24"/>
        </w:rPr>
        <w:t>Real-time reporting.</w:t>
      </w:r>
    </w:p>
    <w:p w:rsidR="00497642" w:rsidRPr="00F52210" w:rsidRDefault="00497642" w:rsidP="00497642">
      <w:pPr>
        <w:pStyle w:val="ListParagraph"/>
        <w:numPr>
          <w:ilvl w:val="0"/>
          <w:numId w:val="19"/>
        </w:numPr>
        <w:spacing w:after="0" w:line="240" w:lineRule="auto"/>
        <w:rPr>
          <w:sz w:val="24"/>
          <w:szCs w:val="24"/>
        </w:rPr>
      </w:pPr>
      <w:r w:rsidRPr="00F52210">
        <w:rPr>
          <w:sz w:val="24"/>
          <w:szCs w:val="24"/>
        </w:rPr>
        <w:t>Integration with the blazemeter.com reporting service.</w:t>
      </w:r>
    </w:p>
    <w:p w:rsidR="00497642" w:rsidRPr="00F52210" w:rsidRDefault="00497642" w:rsidP="00497642">
      <w:pPr>
        <w:pStyle w:val="ListParagraph"/>
        <w:numPr>
          <w:ilvl w:val="0"/>
          <w:numId w:val="19"/>
        </w:numPr>
        <w:spacing w:after="0" w:line="240" w:lineRule="auto"/>
        <w:rPr>
          <w:sz w:val="24"/>
          <w:szCs w:val="24"/>
        </w:rPr>
      </w:pPr>
      <w:r w:rsidRPr="00F52210">
        <w:rPr>
          <w:sz w:val="24"/>
          <w:szCs w:val="24"/>
        </w:rPr>
        <w:t>An easy way to define flexible pass/fail criteria. In case the results exceed a threshold, it is possible to automatically mark test(s) as failed.</w:t>
      </w:r>
    </w:p>
    <w:p w:rsidR="00497642" w:rsidRPr="00F52210" w:rsidRDefault="00497642" w:rsidP="00497642">
      <w:pPr>
        <w:pStyle w:val="ListParagraph"/>
        <w:numPr>
          <w:ilvl w:val="0"/>
          <w:numId w:val="19"/>
        </w:numPr>
        <w:spacing w:after="0" w:line="240" w:lineRule="auto"/>
        <w:rPr>
          <w:sz w:val="24"/>
          <w:szCs w:val="24"/>
        </w:rPr>
      </w:pPr>
      <w:r w:rsidRPr="00F52210">
        <w:rPr>
          <w:sz w:val="24"/>
          <w:szCs w:val="24"/>
        </w:rPr>
        <w:t>Platform-independency - runs where Python and Java can run.</w:t>
      </w:r>
    </w:p>
    <w:p w:rsidR="00497642" w:rsidRPr="00F52210" w:rsidRDefault="00497642" w:rsidP="00497642">
      <w:pPr>
        <w:pStyle w:val="ListParagraph"/>
        <w:numPr>
          <w:ilvl w:val="0"/>
          <w:numId w:val="19"/>
        </w:numPr>
        <w:spacing w:after="0" w:line="240" w:lineRule="auto"/>
        <w:rPr>
          <w:sz w:val="24"/>
          <w:szCs w:val="24"/>
        </w:rPr>
      </w:pPr>
      <w:r w:rsidRPr="00F52210">
        <w:rPr>
          <w:sz w:val="24"/>
          <w:szCs w:val="24"/>
        </w:rPr>
        <w:t>Extremely simple setup and upgrading</w:t>
      </w:r>
    </w:p>
    <w:p w:rsidR="00497642" w:rsidRPr="0095369E" w:rsidRDefault="00497642" w:rsidP="0095369E">
      <w:pPr>
        <w:spacing w:after="0" w:line="240" w:lineRule="auto"/>
        <w:rPr>
          <w:sz w:val="28"/>
          <w:szCs w:val="28"/>
        </w:rPr>
      </w:pPr>
    </w:p>
    <w:p w:rsidR="00F52210" w:rsidRPr="00497642" w:rsidRDefault="00497642" w:rsidP="00497642">
      <w:pPr>
        <w:spacing w:after="0" w:line="240" w:lineRule="auto"/>
        <w:rPr>
          <w:sz w:val="28"/>
          <w:szCs w:val="28"/>
        </w:rPr>
      </w:pPr>
      <w:r w:rsidRPr="00497642">
        <w:rPr>
          <w:sz w:val="28"/>
          <w:szCs w:val="28"/>
        </w:rPr>
        <w:t xml:space="preserve">As per the above architecture, Taurus provides a </w:t>
      </w:r>
      <w:proofErr w:type="spellStart"/>
      <w:r w:rsidRPr="00497642">
        <w:rPr>
          <w:sz w:val="28"/>
          <w:szCs w:val="28"/>
        </w:rPr>
        <w:t>docker</w:t>
      </w:r>
      <w:proofErr w:type="spellEnd"/>
      <w:r w:rsidRPr="00497642">
        <w:rPr>
          <w:sz w:val="28"/>
          <w:szCs w:val="28"/>
        </w:rPr>
        <w:t xml:space="preserve"> image which is easily configurable as per user needs.</w:t>
      </w:r>
    </w:p>
    <w:p w:rsidR="00497642" w:rsidRPr="00497642" w:rsidRDefault="00497642" w:rsidP="00497642">
      <w:pPr>
        <w:spacing w:after="0" w:line="240" w:lineRule="auto"/>
        <w:rPr>
          <w:sz w:val="28"/>
          <w:szCs w:val="28"/>
        </w:rPr>
      </w:pPr>
      <w:r w:rsidRPr="00497642">
        <w:rPr>
          <w:sz w:val="28"/>
          <w:szCs w:val="28"/>
        </w:rPr>
        <w:t xml:space="preserve">Each test is written in Taurus is stored in </w:t>
      </w:r>
      <w:r w:rsidR="00F52210" w:rsidRPr="00497642">
        <w:rPr>
          <w:sz w:val="28"/>
          <w:szCs w:val="28"/>
        </w:rPr>
        <w:t>an</w:t>
      </w:r>
      <w:r w:rsidRPr="00497642">
        <w:rPr>
          <w:sz w:val="28"/>
          <w:szCs w:val="28"/>
        </w:rPr>
        <w:t xml:space="preserve"> YML format. Please refer the below attached example:</w:t>
      </w:r>
    </w:p>
    <w:p w:rsidR="00497642" w:rsidRDefault="00497642" w:rsidP="00467C95"/>
    <w:p w:rsidR="00497642" w:rsidRDefault="00497642" w:rsidP="00467C95">
      <w:r>
        <w:rPr>
          <w:noProof/>
        </w:rPr>
        <w:drawing>
          <wp:inline distT="0" distB="0" distL="0" distR="0" wp14:anchorId="6824A96C" wp14:editId="3173F595">
            <wp:extent cx="2563280" cy="2636520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45826" cy="272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210" w:rsidRDefault="00497642" w:rsidP="00F52210">
      <w:pPr>
        <w:spacing w:after="0" w:line="240" w:lineRule="auto"/>
        <w:rPr>
          <w:sz w:val="28"/>
          <w:szCs w:val="28"/>
        </w:rPr>
      </w:pPr>
      <w:r w:rsidRPr="00F52210">
        <w:rPr>
          <w:sz w:val="28"/>
          <w:szCs w:val="28"/>
        </w:rPr>
        <w:lastRenderedPageBreak/>
        <w:t xml:space="preserve">All the tests can be grouped inside a master YML file which acts as a test-suite file and contains additional configurations and settings. </w:t>
      </w:r>
    </w:p>
    <w:p w:rsidR="00497642" w:rsidRPr="00F52210" w:rsidRDefault="00497642" w:rsidP="00F52210">
      <w:pPr>
        <w:spacing w:after="0" w:line="240" w:lineRule="auto"/>
        <w:rPr>
          <w:sz w:val="28"/>
          <w:szCs w:val="28"/>
        </w:rPr>
      </w:pPr>
      <w:r w:rsidRPr="00F52210">
        <w:rPr>
          <w:sz w:val="28"/>
          <w:szCs w:val="28"/>
        </w:rPr>
        <w:t>Please refer the below attached test-suite file example:</w:t>
      </w:r>
    </w:p>
    <w:p w:rsidR="00497642" w:rsidRDefault="00497642" w:rsidP="00467C95"/>
    <w:p w:rsidR="00497642" w:rsidRDefault="00497642" w:rsidP="00467C95">
      <w:r>
        <w:rPr>
          <w:noProof/>
        </w:rPr>
        <w:drawing>
          <wp:inline distT="0" distB="0" distL="0" distR="0" wp14:anchorId="38797C6E" wp14:editId="18FC8545">
            <wp:extent cx="6502400" cy="43891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18077" cy="439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C95" w:rsidRPr="00F52210" w:rsidRDefault="00F52210" w:rsidP="00F52210">
      <w:pPr>
        <w:spacing w:after="0" w:line="240" w:lineRule="auto"/>
        <w:rPr>
          <w:sz w:val="28"/>
          <w:szCs w:val="28"/>
        </w:rPr>
      </w:pPr>
      <w:proofErr w:type="spellStart"/>
      <w:r w:rsidRPr="00F52210">
        <w:rPr>
          <w:sz w:val="28"/>
          <w:szCs w:val="28"/>
        </w:rPr>
        <w:t>Git</w:t>
      </w:r>
      <w:proofErr w:type="spellEnd"/>
      <w:r w:rsidRPr="00F52210">
        <w:rPr>
          <w:sz w:val="28"/>
          <w:szCs w:val="28"/>
        </w:rPr>
        <w:t xml:space="preserve">-hub Action will trigger a Taurus command to trigger the YML file which will execute all the referred tests and create a </w:t>
      </w:r>
      <w:proofErr w:type="spellStart"/>
      <w:r w:rsidRPr="00F52210">
        <w:rPr>
          <w:sz w:val="28"/>
          <w:szCs w:val="28"/>
        </w:rPr>
        <w:t>JMeter</w:t>
      </w:r>
      <w:proofErr w:type="spellEnd"/>
      <w:r w:rsidRPr="00F52210">
        <w:rPr>
          <w:sz w:val="28"/>
          <w:szCs w:val="28"/>
        </w:rPr>
        <w:t xml:space="preserve"> based HTML report. Additionally, user can connect with </w:t>
      </w:r>
      <w:proofErr w:type="spellStart"/>
      <w:r w:rsidRPr="00F52210">
        <w:rPr>
          <w:sz w:val="28"/>
          <w:szCs w:val="28"/>
        </w:rPr>
        <w:t>Blazemeter</w:t>
      </w:r>
      <w:proofErr w:type="spellEnd"/>
      <w:r w:rsidRPr="00F52210">
        <w:rPr>
          <w:sz w:val="28"/>
          <w:szCs w:val="28"/>
        </w:rPr>
        <w:t xml:space="preserve"> to create a cloud based </w:t>
      </w:r>
      <w:proofErr w:type="spellStart"/>
      <w:r w:rsidRPr="00F52210">
        <w:rPr>
          <w:sz w:val="28"/>
          <w:szCs w:val="28"/>
        </w:rPr>
        <w:t>Blazemeter</w:t>
      </w:r>
      <w:proofErr w:type="spellEnd"/>
      <w:r w:rsidRPr="00F52210">
        <w:rPr>
          <w:sz w:val="28"/>
          <w:szCs w:val="28"/>
        </w:rPr>
        <w:t xml:space="preserve"> report. The free account of </w:t>
      </w:r>
      <w:proofErr w:type="spellStart"/>
      <w:r w:rsidRPr="00F52210">
        <w:rPr>
          <w:sz w:val="28"/>
          <w:szCs w:val="28"/>
        </w:rPr>
        <w:t>Blazemeter</w:t>
      </w:r>
      <w:proofErr w:type="spellEnd"/>
      <w:r w:rsidRPr="00F52210">
        <w:rPr>
          <w:sz w:val="28"/>
          <w:szCs w:val="28"/>
        </w:rPr>
        <w:t xml:space="preserve"> allows user to keep the copy of the report for 7 days only.</w:t>
      </w:r>
    </w:p>
    <w:p w:rsidR="00F52210" w:rsidRDefault="00F52210" w:rsidP="00467C95"/>
    <w:p w:rsidR="00F52210" w:rsidRDefault="00F52210" w:rsidP="00467C95"/>
    <w:p w:rsidR="00F52210" w:rsidRDefault="00F52210" w:rsidP="00467C95"/>
    <w:p w:rsidR="00F52210" w:rsidRDefault="00F52210" w:rsidP="00467C95"/>
    <w:p w:rsidR="00F52210" w:rsidRDefault="00F52210" w:rsidP="00467C95"/>
    <w:p w:rsidR="0012207B" w:rsidRDefault="0012207B" w:rsidP="0012207B">
      <w:pPr>
        <w:pStyle w:val="Heading1"/>
      </w:pPr>
      <w:bookmarkStart w:id="16" w:name="_Toc24564162"/>
      <w:bookmarkStart w:id="17" w:name="_Toc77331162"/>
      <w:r>
        <w:lastRenderedPageBreak/>
        <w:t>Test Automation Architecture</w:t>
      </w:r>
      <w:bookmarkEnd w:id="17"/>
    </w:p>
    <w:p w:rsidR="0012207B" w:rsidRDefault="0012207B" w:rsidP="0012207B"/>
    <w:p w:rsidR="0012207B" w:rsidRDefault="0012207B" w:rsidP="0012207B">
      <w:r>
        <w:rPr>
          <w:noProof/>
        </w:rPr>
        <w:drawing>
          <wp:inline distT="0" distB="0" distL="0" distR="0">
            <wp:extent cx="5943600" cy="2971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2F9E" w:rsidRPr="00A144EE" w:rsidRDefault="00BE2F9E" w:rsidP="00BE2F9E">
      <w:pPr>
        <w:spacing w:after="0" w:line="240" w:lineRule="auto"/>
        <w:rPr>
          <w:sz w:val="16"/>
          <w:szCs w:val="16"/>
        </w:rPr>
      </w:pPr>
    </w:p>
    <w:p w:rsidR="00BE2F9E" w:rsidRDefault="00BE2F9E" w:rsidP="00BE2F9E">
      <w:pPr>
        <w:spacing w:after="0" w:line="240" w:lineRule="auto"/>
        <w:rPr>
          <w:sz w:val="28"/>
          <w:szCs w:val="28"/>
        </w:rPr>
      </w:pPr>
      <w:r w:rsidRPr="0035102D">
        <w:rPr>
          <w:sz w:val="28"/>
          <w:szCs w:val="28"/>
        </w:rPr>
        <w:t xml:space="preserve">The above model explains the </w:t>
      </w:r>
      <w:r w:rsidR="00A144EE" w:rsidRPr="0035102D">
        <w:rPr>
          <w:sz w:val="28"/>
          <w:szCs w:val="28"/>
        </w:rPr>
        <w:t>test</w:t>
      </w:r>
      <w:r w:rsidR="00A144EE">
        <w:rPr>
          <w:sz w:val="28"/>
          <w:szCs w:val="28"/>
        </w:rPr>
        <w:t xml:space="preserve"> automation </w:t>
      </w:r>
      <w:r>
        <w:rPr>
          <w:sz w:val="28"/>
          <w:szCs w:val="28"/>
        </w:rPr>
        <w:t>architecture</w:t>
      </w:r>
      <w:r w:rsidR="00A144EE">
        <w:rPr>
          <w:sz w:val="28"/>
          <w:szCs w:val="28"/>
        </w:rPr>
        <w:t xml:space="preserve"> designed for Platform Services</w:t>
      </w:r>
      <w:r w:rsidRPr="0035102D">
        <w:rPr>
          <w:sz w:val="28"/>
          <w:szCs w:val="28"/>
        </w:rPr>
        <w:t>.</w:t>
      </w:r>
    </w:p>
    <w:p w:rsidR="00BE2F9E" w:rsidRPr="00A144EE" w:rsidRDefault="00BE2F9E" w:rsidP="00BE2F9E">
      <w:pPr>
        <w:spacing w:after="0" w:line="240" w:lineRule="auto"/>
        <w:rPr>
          <w:sz w:val="16"/>
          <w:szCs w:val="16"/>
        </w:rPr>
      </w:pPr>
    </w:p>
    <w:p w:rsidR="00BE2F9E" w:rsidRDefault="00BE2F9E" w:rsidP="00BE2F9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QA team maintains the test automation framework code and test scripts in repository maintained in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. </w:t>
      </w:r>
    </w:p>
    <w:p w:rsidR="00BE2F9E" w:rsidRPr="00A144EE" w:rsidRDefault="00BE2F9E" w:rsidP="00BE2F9E">
      <w:pPr>
        <w:spacing w:after="0" w:line="240" w:lineRule="auto"/>
        <w:rPr>
          <w:sz w:val="16"/>
          <w:szCs w:val="16"/>
        </w:rPr>
      </w:pPr>
    </w:p>
    <w:p w:rsidR="00BE2F9E" w:rsidRDefault="00BE2F9E" w:rsidP="00BE2F9E">
      <w:pPr>
        <w:spacing w:after="0" w:line="24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also stores a test infrastructure </w:t>
      </w:r>
      <w:proofErr w:type="spellStart"/>
      <w:r>
        <w:rPr>
          <w:sz w:val="28"/>
          <w:szCs w:val="28"/>
        </w:rPr>
        <w:t>docker</w:t>
      </w:r>
      <w:proofErr w:type="spellEnd"/>
      <w:r>
        <w:rPr>
          <w:sz w:val="28"/>
          <w:szCs w:val="28"/>
        </w:rPr>
        <w:t xml:space="preserve"> image under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package.</w:t>
      </w:r>
    </w:p>
    <w:p w:rsidR="00BE2F9E" w:rsidRPr="00A144EE" w:rsidRDefault="00BE2F9E" w:rsidP="00BE2F9E">
      <w:pPr>
        <w:spacing w:after="0" w:line="240" w:lineRule="auto"/>
        <w:rPr>
          <w:sz w:val="16"/>
          <w:szCs w:val="16"/>
        </w:rPr>
      </w:pPr>
    </w:p>
    <w:p w:rsidR="00BE2F9E" w:rsidRDefault="00BE2F9E" w:rsidP="00BE2F9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Th</w:t>
      </w:r>
      <w:r w:rsidR="009E74E1">
        <w:rPr>
          <w:sz w:val="28"/>
          <w:szCs w:val="28"/>
        </w:rPr>
        <w:t xml:space="preserve">e </w:t>
      </w:r>
      <w:proofErr w:type="spellStart"/>
      <w:r w:rsidR="009E74E1">
        <w:rPr>
          <w:sz w:val="28"/>
          <w:szCs w:val="28"/>
        </w:rPr>
        <w:t>docker</w:t>
      </w:r>
      <w:proofErr w:type="spellEnd"/>
      <w:r w:rsidR="009E74E1">
        <w:rPr>
          <w:sz w:val="28"/>
          <w:szCs w:val="28"/>
        </w:rPr>
        <w:t xml:space="preserve"> image contains the required test environment (browsers, frameworks, libraries and build &amp; test engine) to launch and perform automated testing.</w:t>
      </w:r>
    </w:p>
    <w:p w:rsidR="009E74E1" w:rsidRDefault="009E74E1" w:rsidP="00BE2F9E">
      <w:pPr>
        <w:spacing w:after="0" w:line="240" w:lineRule="auto"/>
        <w:rPr>
          <w:sz w:val="28"/>
          <w:szCs w:val="28"/>
        </w:rPr>
      </w:pPr>
    </w:p>
    <w:p w:rsidR="009E74E1" w:rsidRDefault="009E74E1" w:rsidP="00BE2F9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The repository contains a workflow which is called by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to trigger the set of actions defined under the workflow.</w:t>
      </w:r>
    </w:p>
    <w:p w:rsidR="009E74E1" w:rsidRPr="00A144EE" w:rsidRDefault="009E74E1" w:rsidP="00BE2F9E">
      <w:pPr>
        <w:spacing w:after="0" w:line="240" w:lineRule="auto"/>
        <w:rPr>
          <w:sz w:val="16"/>
          <w:szCs w:val="16"/>
        </w:rPr>
      </w:pPr>
    </w:p>
    <w:p w:rsidR="009E74E1" w:rsidRPr="00A144EE" w:rsidRDefault="009E74E1" w:rsidP="00BE2F9E">
      <w:pPr>
        <w:spacing w:after="0" w:line="240" w:lineRule="auto"/>
        <w:rPr>
          <w:sz w:val="28"/>
          <w:szCs w:val="28"/>
          <w:u w:val="single"/>
        </w:rPr>
      </w:pPr>
      <w:r w:rsidRPr="00A144EE">
        <w:rPr>
          <w:sz w:val="28"/>
          <w:szCs w:val="28"/>
          <w:u w:val="single"/>
        </w:rPr>
        <w:t>In case</w:t>
      </w:r>
      <w:r w:rsidR="00A144EE" w:rsidRPr="00A144EE">
        <w:rPr>
          <w:sz w:val="28"/>
          <w:szCs w:val="28"/>
          <w:u w:val="single"/>
        </w:rPr>
        <w:t xml:space="preserve"> of Platform Services</w:t>
      </w:r>
      <w:r w:rsidRPr="00A144EE">
        <w:rPr>
          <w:sz w:val="28"/>
          <w:szCs w:val="28"/>
          <w:u w:val="single"/>
        </w:rPr>
        <w:t xml:space="preserve"> once the workflow is triggered:</w:t>
      </w:r>
    </w:p>
    <w:p w:rsidR="009E74E1" w:rsidRDefault="009E74E1" w:rsidP="009E74E1">
      <w:pPr>
        <w:pStyle w:val="ListParagraph"/>
        <w:numPr>
          <w:ilvl w:val="0"/>
          <w:numId w:val="15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The latest code is triggered</w:t>
      </w:r>
    </w:p>
    <w:p w:rsidR="009E74E1" w:rsidRDefault="009E74E1" w:rsidP="009E74E1">
      <w:pPr>
        <w:pStyle w:val="ListParagraph"/>
        <w:numPr>
          <w:ilvl w:val="0"/>
          <w:numId w:val="15"/>
        </w:numPr>
        <w:spacing w:after="0" w:line="24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Docker</w:t>
      </w:r>
      <w:proofErr w:type="spellEnd"/>
      <w:r>
        <w:rPr>
          <w:sz w:val="28"/>
          <w:szCs w:val="28"/>
        </w:rPr>
        <w:t xml:space="preserve"> Container is Initialized</w:t>
      </w:r>
    </w:p>
    <w:p w:rsidR="009E74E1" w:rsidRDefault="009E74E1" w:rsidP="009E74E1">
      <w:pPr>
        <w:pStyle w:val="ListParagraph"/>
        <w:numPr>
          <w:ilvl w:val="0"/>
          <w:numId w:val="15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Tests are executed</w:t>
      </w:r>
    </w:p>
    <w:p w:rsidR="009E74E1" w:rsidRDefault="009E74E1" w:rsidP="009E74E1">
      <w:pPr>
        <w:pStyle w:val="ListParagraph"/>
        <w:numPr>
          <w:ilvl w:val="0"/>
          <w:numId w:val="15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Test Artifacts generated during execution are copied to AWS</w:t>
      </w:r>
    </w:p>
    <w:p w:rsidR="009E74E1" w:rsidRPr="00A144EE" w:rsidRDefault="009E74E1" w:rsidP="009E74E1">
      <w:pPr>
        <w:spacing w:after="0" w:line="240" w:lineRule="auto"/>
        <w:rPr>
          <w:sz w:val="16"/>
          <w:szCs w:val="16"/>
        </w:rPr>
      </w:pPr>
    </w:p>
    <w:p w:rsidR="009E74E1" w:rsidRDefault="00A144EE" w:rsidP="009E74E1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A</w:t>
      </w:r>
      <w:r w:rsidR="009E74E1">
        <w:rPr>
          <w:sz w:val="28"/>
          <w:szCs w:val="28"/>
        </w:rPr>
        <w:t xml:space="preserve"> test system needs to associated</w:t>
      </w:r>
      <w:r>
        <w:rPr>
          <w:sz w:val="28"/>
          <w:szCs w:val="28"/>
        </w:rPr>
        <w:t xml:space="preserve"> with a workflow</w:t>
      </w:r>
      <w:r w:rsidR="009E74E1">
        <w:rPr>
          <w:sz w:val="28"/>
          <w:szCs w:val="28"/>
        </w:rPr>
        <w:t xml:space="preserve"> which can be either a Virtual system hosted at </w:t>
      </w:r>
      <w:proofErr w:type="spellStart"/>
      <w:r w:rsidR="009E74E1">
        <w:rPr>
          <w:sz w:val="28"/>
          <w:szCs w:val="28"/>
        </w:rPr>
        <w:t>GitHub</w:t>
      </w:r>
      <w:proofErr w:type="spellEnd"/>
      <w:r w:rsidR="009E74E1">
        <w:rPr>
          <w:sz w:val="28"/>
          <w:szCs w:val="28"/>
        </w:rPr>
        <w:t xml:space="preserve"> / AWS or it can be a local hosted system connected with </w:t>
      </w:r>
      <w:proofErr w:type="spellStart"/>
      <w:r w:rsidR="009E74E1">
        <w:rPr>
          <w:sz w:val="28"/>
          <w:szCs w:val="28"/>
        </w:rPr>
        <w:t>GitHub</w:t>
      </w:r>
      <w:proofErr w:type="spellEnd"/>
      <w:r w:rsidR="009E74E1">
        <w:rPr>
          <w:sz w:val="28"/>
          <w:szCs w:val="28"/>
        </w:rPr>
        <w:t xml:space="preserve"> through Self-Hosted</w:t>
      </w:r>
      <w:r>
        <w:rPr>
          <w:sz w:val="28"/>
          <w:szCs w:val="28"/>
        </w:rPr>
        <w:t xml:space="preserve"> R</w:t>
      </w:r>
      <w:r w:rsidR="009E74E1">
        <w:rPr>
          <w:sz w:val="28"/>
          <w:szCs w:val="28"/>
        </w:rPr>
        <w:t>unner</w:t>
      </w:r>
      <w:r>
        <w:rPr>
          <w:sz w:val="28"/>
          <w:szCs w:val="28"/>
        </w:rPr>
        <w:t>.</w:t>
      </w:r>
    </w:p>
    <w:p w:rsidR="00A144EE" w:rsidRPr="00A144EE" w:rsidRDefault="00A144EE" w:rsidP="009E74E1">
      <w:pPr>
        <w:spacing w:after="0" w:line="240" w:lineRule="auto"/>
        <w:rPr>
          <w:sz w:val="16"/>
          <w:szCs w:val="16"/>
        </w:rPr>
      </w:pPr>
    </w:p>
    <w:p w:rsidR="00A144EE" w:rsidRPr="009E74E1" w:rsidRDefault="00A144EE" w:rsidP="009E74E1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Self-Hosted Runner is a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Service which needs to be configured on the system required to be connected with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. When the service is running on the system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can identify the system and can perform the execution of the workflow on it.</w:t>
      </w:r>
    </w:p>
    <w:p w:rsidR="0012207B" w:rsidRDefault="0012207B" w:rsidP="0012207B"/>
    <w:p w:rsidR="0012207B" w:rsidRDefault="0012207B" w:rsidP="0012207B"/>
    <w:p w:rsidR="0012207B" w:rsidRDefault="0012207B" w:rsidP="0012207B"/>
    <w:p w:rsidR="0012207B" w:rsidRDefault="0012207B" w:rsidP="0012207B"/>
    <w:p w:rsidR="0012207B" w:rsidRDefault="0012207B" w:rsidP="0012207B"/>
    <w:p w:rsidR="0012207B" w:rsidRDefault="0012207B" w:rsidP="0012207B"/>
    <w:p w:rsidR="0012207B" w:rsidRDefault="0012207B" w:rsidP="0012207B"/>
    <w:p w:rsidR="0012207B" w:rsidRDefault="0012207B" w:rsidP="0012207B"/>
    <w:p w:rsidR="0012207B" w:rsidRDefault="0012207B" w:rsidP="0012207B"/>
    <w:p w:rsidR="0012207B" w:rsidRDefault="0012207B" w:rsidP="0012207B"/>
    <w:p w:rsidR="0012207B" w:rsidRDefault="0012207B" w:rsidP="0012207B"/>
    <w:p w:rsidR="0012207B" w:rsidRDefault="0012207B" w:rsidP="0012207B"/>
    <w:p w:rsidR="00A144EE" w:rsidRDefault="00A144EE" w:rsidP="0012207B"/>
    <w:p w:rsidR="00A144EE" w:rsidRDefault="00A144EE" w:rsidP="0012207B"/>
    <w:p w:rsidR="00A144EE" w:rsidRDefault="00A144EE" w:rsidP="0012207B"/>
    <w:p w:rsidR="00A144EE" w:rsidRDefault="00A144EE" w:rsidP="0012207B"/>
    <w:p w:rsidR="00A144EE" w:rsidRDefault="00A144EE" w:rsidP="0012207B"/>
    <w:p w:rsidR="00A144EE" w:rsidRDefault="00A144EE" w:rsidP="0012207B"/>
    <w:p w:rsidR="00875F88" w:rsidRDefault="00875F88" w:rsidP="0012207B"/>
    <w:p w:rsidR="00A144EE" w:rsidRDefault="00A144EE" w:rsidP="0012207B"/>
    <w:p w:rsidR="00A144EE" w:rsidRDefault="00A144EE" w:rsidP="0012207B"/>
    <w:p w:rsidR="0012207B" w:rsidRDefault="0012207B" w:rsidP="0012207B">
      <w:pPr>
        <w:pStyle w:val="Heading1"/>
      </w:pPr>
      <w:bookmarkStart w:id="18" w:name="_Toc77331163"/>
      <w:r>
        <w:lastRenderedPageBreak/>
        <w:t>Test Automation Work Flow</w:t>
      </w:r>
      <w:bookmarkEnd w:id="18"/>
    </w:p>
    <w:p w:rsidR="0012207B" w:rsidRDefault="0012207B" w:rsidP="0012207B"/>
    <w:p w:rsidR="0012207B" w:rsidRDefault="0012207B" w:rsidP="0012207B">
      <w:r>
        <w:rPr>
          <w:noProof/>
        </w:rPr>
        <w:drawing>
          <wp:inline distT="0" distB="0" distL="0" distR="0">
            <wp:extent cx="5943600" cy="29870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207B" w:rsidRDefault="0012207B" w:rsidP="00DF1D43">
      <w:pPr>
        <w:spacing w:after="0" w:line="240" w:lineRule="auto"/>
      </w:pPr>
    </w:p>
    <w:bookmarkEnd w:id="16"/>
    <w:p w:rsidR="001624D6" w:rsidRPr="0035102D" w:rsidRDefault="00DB511A" w:rsidP="0035102D">
      <w:pPr>
        <w:spacing w:after="0" w:line="240" w:lineRule="auto"/>
        <w:rPr>
          <w:sz w:val="28"/>
          <w:szCs w:val="28"/>
        </w:rPr>
      </w:pPr>
      <w:r w:rsidRPr="0035102D">
        <w:rPr>
          <w:sz w:val="28"/>
          <w:szCs w:val="28"/>
        </w:rPr>
        <w:t>The above model explains the work flow of test automation when QA team develops and integrates the automated test-scripts with the framework.</w:t>
      </w:r>
    </w:p>
    <w:p w:rsidR="00DB511A" w:rsidRPr="0035102D" w:rsidRDefault="00DB511A" w:rsidP="0035102D">
      <w:pPr>
        <w:spacing w:after="0" w:line="240" w:lineRule="auto"/>
        <w:rPr>
          <w:sz w:val="16"/>
          <w:szCs w:val="16"/>
        </w:rPr>
      </w:pPr>
    </w:p>
    <w:p w:rsidR="00DB511A" w:rsidRDefault="00DB511A" w:rsidP="0035102D">
      <w:pPr>
        <w:spacing w:after="0" w:line="240" w:lineRule="auto"/>
        <w:rPr>
          <w:sz w:val="28"/>
          <w:szCs w:val="28"/>
          <w:u w:val="single"/>
        </w:rPr>
      </w:pPr>
      <w:r w:rsidRPr="0035102D">
        <w:rPr>
          <w:sz w:val="28"/>
          <w:szCs w:val="28"/>
          <w:u w:val="single"/>
        </w:rPr>
        <w:t>Test Automation can be triggered by 3 ways:</w:t>
      </w:r>
    </w:p>
    <w:p w:rsidR="00875F88" w:rsidRPr="00875F88" w:rsidRDefault="00875F88" w:rsidP="0035102D">
      <w:pPr>
        <w:spacing w:after="0" w:line="240" w:lineRule="auto"/>
        <w:rPr>
          <w:sz w:val="16"/>
          <w:szCs w:val="16"/>
          <w:u w:val="single"/>
        </w:rPr>
      </w:pPr>
    </w:p>
    <w:p w:rsidR="00DB511A" w:rsidRPr="0035102D" w:rsidRDefault="00DB511A" w:rsidP="0035102D">
      <w:pPr>
        <w:pStyle w:val="ListParagraph"/>
        <w:numPr>
          <w:ilvl w:val="0"/>
          <w:numId w:val="14"/>
        </w:numPr>
        <w:spacing w:after="0" w:line="240" w:lineRule="auto"/>
        <w:rPr>
          <w:sz w:val="24"/>
          <w:szCs w:val="24"/>
        </w:rPr>
      </w:pPr>
      <w:r w:rsidRPr="0035102D">
        <w:rPr>
          <w:b/>
          <w:sz w:val="24"/>
          <w:szCs w:val="24"/>
        </w:rPr>
        <w:t>Manually:</w:t>
      </w:r>
      <w:r w:rsidRPr="0035102D">
        <w:rPr>
          <w:sz w:val="24"/>
          <w:szCs w:val="24"/>
        </w:rPr>
        <w:t xml:space="preserve"> This is an on-demand approach where any member from QA / </w:t>
      </w:r>
      <w:r w:rsidR="00216C95" w:rsidRPr="0035102D">
        <w:rPr>
          <w:sz w:val="24"/>
          <w:szCs w:val="24"/>
        </w:rPr>
        <w:t>Developer can</w:t>
      </w:r>
      <w:r w:rsidRPr="0035102D">
        <w:rPr>
          <w:sz w:val="24"/>
          <w:szCs w:val="24"/>
        </w:rPr>
        <w:t xml:space="preserve"> manually trigger the test-automation by clicking the &lt;Run workflow&gt; from the </w:t>
      </w:r>
      <w:proofErr w:type="spellStart"/>
      <w:r w:rsidRPr="0035102D">
        <w:rPr>
          <w:sz w:val="24"/>
          <w:szCs w:val="24"/>
        </w:rPr>
        <w:t>GitHub</w:t>
      </w:r>
      <w:proofErr w:type="spellEnd"/>
      <w:r w:rsidRPr="0035102D">
        <w:rPr>
          <w:sz w:val="24"/>
          <w:szCs w:val="24"/>
        </w:rPr>
        <w:t xml:space="preserve"> Actions.</w:t>
      </w:r>
    </w:p>
    <w:p w:rsidR="001E3E2C" w:rsidRPr="0035102D" w:rsidRDefault="001E3E2C" w:rsidP="0035102D">
      <w:pPr>
        <w:pStyle w:val="ListParagraph"/>
        <w:spacing w:after="0" w:line="240" w:lineRule="auto"/>
        <w:rPr>
          <w:sz w:val="16"/>
          <w:szCs w:val="16"/>
        </w:rPr>
      </w:pPr>
    </w:p>
    <w:p w:rsidR="00DB511A" w:rsidRPr="0035102D" w:rsidRDefault="00DB511A" w:rsidP="0035102D">
      <w:pPr>
        <w:pStyle w:val="ListParagraph"/>
        <w:numPr>
          <w:ilvl w:val="0"/>
          <w:numId w:val="14"/>
        </w:numPr>
        <w:spacing w:after="0" w:line="240" w:lineRule="auto"/>
        <w:rPr>
          <w:sz w:val="24"/>
          <w:szCs w:val="24"/>
        </w:rPr>
      </w:pPr>
      <w:r w:rsidRPr="0035102D">
        <w:rPr>
          <w:b/>
          <w:sz w:val="24"/>
          <w:szCs w:val="24"/>
        </w:rPr>
        <w:t>Scheduler:</w:t>
      </w:r>
      <w:r w:rsidRPr="0035102D">
        <w:rPr>
          <w:sz w:val="24"/>
          <w:szCs w:val="24"/>
        </w:rPr>
        <w:t xml:space="preserve"> This is a scheduled approach where </w:t>
      </w:r>
      <w:r w:rsidR="001E3E2C" w:rsidRPr="0035102D">
        <w:rPr>
          <w:sz w:val="24"/>
          <w:szCs w:val="24"/>
        </w:rPr>
        <w:t xml:space="preserve">workflow will get triggered automatically at a scheduled day and time. </w:t>
      </w:r>
      <w:r w:rsidRPr="0035102D">
        <w:rPr>
          <w:sz w:val="24"/>
          <w:szCs w:val="24"/>
        </w:rPr>
        <w:t xml:space="preserve"> </w:t>
      </w:r>
    </w:p>
    <w:p w:rsidR="00DF1D43" w:rsidRPr="0035102D" w:rsidRDefault="00DF1D43" w:rsidP="0035102D">
      <w:pPr>
        <w:pStyle w:val="ListParagraph"/>
        <w:spacing w:after="0" w:line="240" w:lineRule="auto"/>
        <w:rPr>
          <w:sz w:val="16"/>
          <w:szCs w:val="16"/>
        </w:rPr>
      </w:pPr>
    </w:p>
    <w:p w:rsidR="001E3E2C" w:rsidRPr="0035102D" w:rsidRDefault="001E3E2C" w:rsidP="0035102D">
      <w:pPr>
        <w:pStyle w:val="ListParagraph"/>
        <w:numPr>
          <w:ilvl w:val="0"/>
          <w:numId w:val="14"/>
        </w:numPr>
        <w:spacing w:after="0" w:line="240" w:lineRule="auto"/>
        <w:rPr>
          <w:sz w:val="24"/>
          <w:szCs w:val="24"/>
        </w:rPr>
      </w:pPr>
      <w:proofErr w:type="spellStart"/>
      <w:r w:rsidRPr="0035102D">
        <w:rPr>
          <w:b/>
          <w:sz w:val="24"/>
          <w:szCs w:val="24"/>
        </w:rPr>
        <w:t>Webhooks</w:t>
      </w:r>
      <w:proofErr w:type="spellEnd"/>
      <w:r w:rsidRPr="0035102D">
        <w:rPr>
          <w:b/>
          <w:sz w:val="24"/>
          <w:szCs w:val="24"/>
        </w:rPr>
        <w:t>:</w:t>
      </w:r>
      <w:r w:rsidRPr="0035102D">
        <w:rPr>
          <w:sz w:val="24"/>
          <w:szCs w:val="24"/>
        </w:rPr>
        <w:t xml:space="preserve"> This is also an on-demand approach but more in lines with Continuous Testing and Integration approach. </w:t>
      </w:r>
      <w:proofErr w:type="spellStart"/>
      <w:r w:rsidRPr="0035102D">
        <w:rPr>
          <w:sz w:val="24"/>
          <w:szCs w:val="24"/>
        </w:rPr>
        <w:t>Webhooks</w:t>
      </w:r>
      <w:proofErr w:type="spellEnd"/>
      <w:r w:rsidRPr="0035102D">
        <w:rPr>
          <w:sz w:val="24"/>
          <w:szCs w:val="24"/>
        </w:rPr>
        <w:t xml:space="preserve"> are customizable </w:t>
      </w:r>
      <w:proofErr w:type="spellStart"/>
      <w:r w:rsidRPr="0035102D">
        <w:rPr>
          <w:sz w:val="24"/>
          <w:szCs w:val="24"/>
        </w:rPr>
        <w:t>GitHub</w:t>
      </w:r>
      <w:proofErr w:type="spellEnd"/>
      <w:r w:rsidRPr="0035102D">
        <w:rPr>
          <w:sz w:val="24"/>
          <w:szCs w:val="24"/>
        </w:rPr>
        <w:t xml:space="preserve"> action rest API which user can integrate with its workflow to trigger an external workflow. This means a developer can integrate a </w:t>
      </w:r>
      <w:proofErr w:type="spellStart"/>
      <w:r w:rsidRPr="0035102D">
        <w:rPr>
          <w:sz w:val="24"/>
          <w:szCs w:val="24"/>
        </w:rPr>
        <w:t>Webhook</w:t>
      </w:r>
      <w:proofErr w:type="spellEnd"/>
      <w:r w:rsidRPr="0035102D">
        <w:rPr>
          <w:sz w:val="24"/>
          <w:szCs w:val="24"/>
        </w:rPr>
        <w:t xml:space="preserve"> in its workflow process. Once the code is developed, compiled, build and successfully deployed, the development workflow can trigger the test-automation workflow. If the tests are successful then code will get merged with Master branch else a defect will get raised and merging of code in M</w:t>
      </w:r>
      <w:r w:rsidR="00DF1D43" w:rsidRPr="0035102D">
        <w:rPr>
          <w:sz w:val="24"/>
          <w:szCs w:val="24"/>
        </w:rPr>
        <w:t xml:space="preserve">aster </w:t>
      </w:r>
      <w:proofErr w:type="gramStart"/>
      <w:r w:rsidR="00DF1D43" w:rsidRPr="0035102D">
        <w:rPr>
          <w:sz w:val="24"/>
          <w:szCs w:val="24"/>
        </w:rPr>
        <w:t>b</w:t>
      </w:r>
      <w:r w:rsidRPr="0035102D">
        <w:rPr>
          <w:sz w:val="24"/>
          <w:szCs w:val="24"/>
        </w:rPr>
        <w:t>ranch</w:t>
      </w:r>
      <w:proofErr w:type="gramEnd"/>
      <w:r w:rsidRPr="0035102D">
        <w:rPr>
          <w:sz w:val="24"/>
          <w:szCs w:val="24"/>
        </w:rPr>
        <w:t xml:space="preserve"> will not happen.</w:t>
      </w:r>
    </w:p>
    <w:p w:rsidR="00875F88" w:rsidRDefault="00DB511A" w:rsidP="00875F88">
      <w:pPr>
        <w:spacing w:line="240" w:lineRule="auto"/>
        <w:rPr>
          <w:sz w:val="28"/>
          <w:szCs w:val="28"/>
        </w:rPr>
      </w:pPr>
      <w:r w:rsidRPr="0035102D">
        <w:rPr>
          <w:sz w:val="28"/>
          <w:szCs w:val="28"/>
        </w:rPr>
        <w:t xml:space="preserve"> </w:t>
      </w:r>
    </w:p>
    <w:p w:rsidR="00DF1D43" w:rsidRDefault="00DF1D43" w:rsidP="00875F88">
      <w:pPr>
        <w:spacing w:line="240" w:lineRule="auto"/>
        <w:rPr>
          <w:sz w:val="28"/>
          <w:szCs w:val="28"/>
        </w:rPr>
      </w:pPr>
      <w:r w:rsidRPr="0035102D">
        <w:rPr>
          <w:sz w:val="28"/>
          <w:szCs w:val="28"/>
        </w:rPr>
        <w:lastRenderedPageBreak/>
        <w:t xml:space="preserve">Developer develops the code and merge it in the repository hosted at </w:t>
      </w:r>
      <w:proofErr w:type="spellStart"/>
      <w:r w:rsidRPr="0035102D">
        <w:rPr>
          <w:sz w:val="28"/>
          <w:szCs w:val="28"/>
        </w:rPr>
        <w:t>GitHub</w:t>
      </w:r>
      <w:proofErr w:type="spellEnd"/>
      <w:r w:rsidRPr="0035102D">
        <w:rPr>
          <w:sz w:val="28"/>
          <w:szCs w:val="28"/>
        </w:rPr>
        <w:t>. This code gets compiled, build and deployed in AWS.</w:t>
      </w:r>
    </w:p>
    <w:p w:rsidR="0035102D" w:rsidRPr="0035102D" w:rsidRDefault="0035102D" w:rsidP="0035102D">
      <w:pPr>
        <w:spacing w:after="0" w:line="240" w:lineRule="auto"/>
        <w:rPr>
          <w:sz w:val="16"/>
          <w:szCs w:val="16"/>
        </w:rPr>
      </w:pPr>
    </w:p>
    <w:p w:rsidR="00DF1D43" w:rsidRDefault="00DF1D43" w:rsidP="0035102D">
      <w:pPr>
        <w:spacing w:after="0" w:line="240" w:lineRule="auto"/>
        <w:rPr>
          <w:sz w:val="28"/>
          <w:szCs w:val="28"/>
        </w:rPr>
      </w:pPr>
      <w:r w:rsidRPr="0035102D">
        <w:rPr>
          <w:sz w:val="28"/>
          <w:szCs w:val="28"/>
        </w:rPr>
        <w:t xml:space="preserve">QA team develops the test-scripts and merge it in the repository hosted at </w:t>
      </w:r>
      <w:proofErr w:type="spellStart"/>
      <w:r w:rsidRPr="0035102D">
        <w:rPr>
          <w:sz w:val="28"/>
          <w:szCs w:val="28"/>
        </w:rPr>
        <w:t>GitHub</w:t>
      </w:r>
      <w:proofErr w:type="spellEnd"/>
      <w:r w:rsidRPr="0035102D">
        <w:rPr>
          <w:sz w:val="28"/>
          <w:szCs w:val="28"/>
        </w:rPr>
        <w:t>. Same repository also maintains the Test Automation Framework code.</w:t>
      </w:r>
    </w:p>
    <w:p w:rsidR="0035102D" w:rsidRPr="0035102D" w:rsidRDefault="0035102D" w:rsidP="0035102D">
      <w:pPr>
        <w:spacing w:after="0" w:line="240" w:lineRule="auto"/>
        <w:rPr>
          <w:sz w:val="16"/>
          <w:szCs w:val="16"/>
        </w:rPr>
      </w:pPr>
    </w:p>
    <w:p w:rsidR="00DF1D43" w:rsidRPr="0035102D" w:rsidRDefault="00DF1D43" w:rsidP="0035102D">
      <w:pPr>
        <w:spacing w:after="0" w:line="240" w:lineRule="auto"/>
        <w:rPr>
          <w:sz w:val="28"/>
          <w:szCs w:val="28"/>
        </w:rPr>
      </w:pPr>
      <w:proofErr w:type="spellStart"/>
      <w:r w:rsidRPr="0035102D">
        <w:rPr>
          <w:sz w:val="28"/>
          <w:szCs w:val="28"/>
        </w:rPr>
        <w:t>GitHub</w:t>
      </w:r>
      <w:proofErr w:type="spellEnd"/>
      <w:r w:rsidRPr="0035102D">
        <w:rPr>
          <w:sz w:val="28"/>
          <w:szCs w:val="28"/>
        </w:rPr>
        <w:t xml:space="preserve"> contains a tool known with a name </w:t>
      </w:r>
      <w:proofErr w:type="spellStart"/>
      <w:r w:rsidRPr="0035102D">
        <w:rPr>
          <w:sz w:val="28"/>
          <w:szCs w:val="28"/>
        </w:rPr>
        <w:t>GitHub</w:t>
      </w:r>
      <w:proofErr w:type="spellEnd"/>
      <w:r w:rsidRPr="0035102D">
        <w:rPr>
          <w:sz w:val="28"/>
          <w:szCs w:val="28"/>
        </w:rPr>
        <w:t xml:space="preserve"> action. This tool is used to automate the build, deploy and test processes. In order to automate a process through </w:t>
      </w:r>
      <w:proofErr w:type="spellStart"/>
      <w:r w:rsidRPr="0035102D">
        <w:rPr>
          <w:sz w:val="28"/>
          <w:szCs w:val="28"/>
        </w:rPr>
        <w:t>GitHub</w:t>
      </w:r>
      <w:proofErr w:type="spellEnd"/>
      <w:r w:rsidRPr="0035102D">
        <w:rPr>
          <w:sz w:val="28"/>
          <w:szCs w:val="28"/>
        </w:rPr>
        <w:t xml:space="preserve"> action, </w:t>
      </w:r>
      <w:proofErr w:type="spellStart"/>
      <w:r w:rsidRPr="0035102D">
        <w:rPr>
          <w:sz w:val="28"/>
          <w:szCs w:val="28"/>
        </w:rPr>
        <w:t>GitHub</w:t>
      </w:r>
      <w:proofErr w:type="spellEnd"/>
      <w:r w:rsidRPr="0035102D">
        <w:rPr>
          <w:sz w:val="28"/>
          <w:szCs w:val="28"/>
        </w:rPr>
        <w:t xml:space="preserve"> repository should be configured with a Workflow. Workflow defines Step and every Step is associated with some desired action.</w:t>
      </w:r>
    </w:p>
    <w:p w:rsidR="00216C95" w:rsidRPr="0035102D" w:rsidRDefault="00216C95" w:rsidP="0035102D">
      <w:pPr>
        <w:spacing w:after="0" w:line="240" w:lineRule="auto"/>
        <w:rPr>
          <w:sz w:val="16"/>
          <w:szCs w:val="16"/>
        </w:rPr>
      </w:pPr>
    </w:p>
    <w:p w:rsidR="00216C95" w:rsidRPr="0035102D" w:rsidRDefault="00216C95" w:rsidP="0035102D">
      <w:pPr>
        <w:spacing w:after="0" w:line="240" w:lineRule="auto"/>
        <w:rPr>
          <w:sz w:val="28"/>
          <w:szCs w:val="28"/>
        </w:rPr>
      </w:pPr>
      <w:r w:rsidRPr="0035102D">
        <w:rPr>
          <w:sz w:val="28"/>
          <w:szCs w:val="28"/>
        </w:rPr>
        <w:t xml:space="preserve">A screenshot of an executed </w:t>
      </w:r>
      <w:proofErr w:type="spellStart"/>
      <w:r w:rsidRPr="0035102D">
        <w:rPr>
          <w:sz w:val="28"/>
          <w:szCs w:val="28"/>
        </w:rPr>
        <w:t>GitHub</w:t>
      </w:r>
      <w:proofErr w:type="spellEnd"/>
      <w:r w:rsidRPr="0035102D">
        <w:rPr>
          <w:sz w:val="28"/>
          <w:szCs w:val="28"/>
        </w:rPr>
        <w:t xml:space="preserve"> action workflow for reference has been provided. This will show you the execution flow of Steps with desired Actions designed inside the workflow.</w:t>
      </w:r>
    </w:p>
    <w:p w:rsidR="00216C95" w:rsidRPr="0035102D" w:rsidRDefault="00216C95" w:rsidP="0035102D">
      <w:pPr>
        <w:spacing w:line="240" w:lineRule="auto"/>
        <w:rPr>
          <w:sz w:val="16"/>
          <w:szCs w:val="16"/>
        </w:rPr>
      </w:pPr>
    </w:p>
    <w:p w:rsidR="005E2F7C" w:rsidRDefault="00216C95" w:rsidP="005E2F7C">
      <w:r>
        <w:rPr>
          <w:noProof/>
        </w:rPr>
        <w:drawing>
          <wp:inline distT="0" distB="0" distL="0" distR="0" wp14:anchorId="7C61D216" wp14:editId="3030FF6D">
            <wp:extent cx="6355080" cy="3028849"/>
            <wp:effectExtent l="0" t="0" r="762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98438" cy="309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DD5" w:rsidRPr="0035102D" w:rsidRDefault="004E1DD5" w:rsidP="0035102D">
      <w:pPr>
        <w:spacing w:after="0" w:line="240" w:lineRule="auto"/>
        <w:rPr>
          <w:sz w:val="16"/>
          <w:szCs w:val="16"/>
        </w:rPr>
      </w:pPr>
    </w:p>
    <w:p w:rsidR="00216C95" w:rsidRDefault="00216C95" w:rsidP="0035102D">
      <w:pPr>
        <w:spacing w:after="0" w:line="240" w:lineRule="auto"/>
        <w:rPr>
          <w:sz w:val="28"/>
          <w:szCs w:val="28"/>
        </w:rPr>
      </w:pPr>
      <w:proofErr w:type="spellStart"/>
      <w:r w:rsidRPr="0035102D">
        <w:rPr>
          <w:sz w:val="28"/>
          <w:szCs w:val="28"/>
        </w:rPr>
        <w:t>GitHub</w:t>
      </w:r>
      <w:proofErr w:type="spellEnd"/>
      <w:r w:rsidRPr="0035102D">
        <w:rPr>
          <w:sz w:val="28"/>
          <w:szCs w:val="28"/>
        </w:rPr>
        <w:t xml:space="preserve"> Action triggers the functional tests -&gt; Generates the Test Artifacts -&gt; Copies the Test Artifacts to AWS -&gt; Publish the Test Data for Dashboard</w:t>
      </w:r>
    </w:p>
    <w:p w:rsidR="0035102D" w:rsidRPr="0035102D" w:rsidRDefault="0035102D" w:rsidP="0035102D">
      <w:pPr>
        <w:spacing w:after="0" w:line="240" w:lineRule="auto"/>
        <w:rPr>
          <w:sz w:val="16"/>
          <w:szCs w:val="16"/>
        </w:rPr>
      </w:pPr>
    </w:p>
    <w:p w:rsidR="00875F88" w:rsidRDefault="00875F88" w:rsidP="0035102D">
      <w:pPr>
        <w:spacing w:after="0" w:line="240" w:lineRule="auto"/>
        <w:rPr>
          <w:sz w:val="28"/>
          <w:szCs w:val="28"/>
        </w:rPr>
      </w:pPr>
    </w:p>
    <w:p w:rsidR="00875F88" w:rsidRDefault="00875F88" w:rsidP="0035102D">
      <w:pPr>
        <w:spacing w:after="0" w:line="240" w:lineRule="auto"/>
        <w:rPr>
          <w:sz w:val="28"/>
          <w:szCs w:val="28"/>
        </w:rPr>
      </w:pPr>
    </w:p>
    <w:p w:rsidR="00875F88" w:rsidRDefault="00875F88" w:rsidP="0035102D">
      <w:pPr>
        <w:spacing w:after="0" w:line="240" w:lineRule="auto"/>
        <w:rPr>
          <w:sz w:val="28"/>
          <w:szCs w:val="28"/>
        </w:rPr>
      </w:pPr>
    </w:p>
    <w:p w:rsidR="00875F88" w:rsidRDefault="00875F88" w:rsidP="0035102D">
      <w:pPr>
        <w:spacing w:after="0" w:line="240" w:lineRule="auto"/>
        <w:rPr>
          <w:sz w:val="28"/>
          <w:szCs w:val="28"/>
        </w:rPr>
      </w:pPr>
    </w:p>
    <w:p w:rsidR="00875F88" w:rsidRDefault="00875F88" w:rsidP="0035102D">
      <w:pPr>
        <w:spacing w:after="0" w:line="240" w:lineRule="auto"/>
        <w:rPr>
          <w:sz w:val="28"/>
          <w:szCs w:val="28"/>
        </w:rPr>
      </w:pPr>
    </w:p>
    <w:p w:rsidR="0035102D" w:rsidRDefault="0035102D" w:rsidP="0035102D">
      <w:pPr>
        <w:spacing w:after="0" w:line="240" w:lineRule="auto"/>
        <w:rPr>
          <w:sz w:val="28"/>
          <w:szCs w:val="28"/>
        </w:rPr>
      </w:pPr>
      <w:r w:rsidRPr="0035102D">
        <w:rPr>
          <w:sz w:val="28"/>
          <w:szCs w:val="28"/>
        </w:rPr>
        <w:lastRenderedPageBreak/>
        <w:t>A screenshot of Dashboard has been provided for reference. The Dashboard publish test data for all the NAT projects which also includes Platform Services.</w:t>
      </w:r>
    </w:p>
    <w:p w:rsidR="0035102D" w:rsidRDefault="0035102D" w:rsidP="0035102D">
      <w:pPr>
        <w:spacing w:after="0" w:line="240" w:lineRule="auto"/>
        <w:rPr>
          <w:sz w:val="16"/>
          <w:szCs w:val="16"/>
        </w:rPr>
      </w:pPr>
    </w:p>
    <w:p w:rsidR="0035102D" w:rsidRPr="0035102D" w:rsidRDefault="0035102D" w:rsidP="0035102D">
      <w:pPr>
        <w:spacing w:after="0" w:line="240" w:lineRule="auto"/>
        <w:rPr>
          <w:sz w:val="16"/>
          <w:szCs w:val="16"/>
        </w:rPr>
      </w:pPr>
    </w:p>
    <w:p w:rsidR="0035102D" w:rsidRDefault="0035102D" w:rsidP="005E2F7C">
      <w:r>
        <w:rPr>
          <w:noProof/>
        </w:rPr>
        <w:drawing>
          <wp:inline distT="0" distB="0" distL="0" distR="0" wp14:anchorId="5D3810AB" wp14:editId="6FD3C4AA">
            <wp:extent cx="6294120" cy="3078470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70592" cy="3115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F88" w:rsidRDefault="00875F88" w:rsidP="005E2F7C"/>
    <w:p w:rsidR="00875F88" w:rsidRDefault="00875F88" w:rsidP="005E2F7C"/>
    <w:p w:rsidR="00875F88" w:rsidRDefault="00875F88" w:rsidP="005E2F7C"/>
    <w:p w:rsidR="00875F88" w:rsidRDefault="00875F88" w:rsidP="005E2F7C"/>
    <w:p w:rsidR="0012207B" w:rsidRDefault="0012207B" w:rsidP="0012207B">
      <w:pPr>
        <w:pStyle w:val="Heading1"/>
      </w:pPr>
      <w:bookmarkStart w:id="19" w:name="_Toc77331164"/>
      <w:r>
        <w:lastRenderedPageBreak/>
        <w:t>Test Automation Script Flow</w:t>
      </w:r>
      <w:bookmarkEnd w:id="19"/>
    </w:p>
    <w:p w:rsidR="0012207B" w:rsidRDefault="0012207B" w:rsidP="0012207B">
      <w:r>
        <w:rPr>
          <w:noProof/>
        </w:rPr>
        <w:drawing>
          <wp:inline distT="0" distB="0" distL="0" distR="0">
            <wp:extent cx="5935980" cy="3276600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2A76" w:rsidRPr="003D2A76" w:rsidRDefault="003D2A76" w:rsidP="003D2A76">
      <w:pPr>
        <w:spacing w:after="0" w:line="240" w:lineRule="auto"/>
        <w:rPr>
          <w:sz w:val="16"/>
          <w:szCs w:val="16"/>
        </w:rPr>
      </w:pPr>
    </w:p>
    <w:p w:rsidR="002736D8" w:rsidRDefault="002736D8" w:rsidP="003D2A76">
      <w:pPr>
        <w:spacing w:after="0" w:line="240" w:lineRule="auto"/>
        <w:rPr>
          <w:sz w:val="28"/>
          <w:szCs w:val="28"/>
        </w:rPr>
      </w:pPr>
      <w:r w:rsidRPr="003D2A76">
        <w:rPr>
          <w:sz w:val="28"/>
          <w:szCs w:val="28"/>
        </w:rPr>
        <w:t xml:space="preserve">The above model explains the execution flow of functional automated test-scripts once triggered by </w:t>
      </w:r>
      <w:proofErr w:type="spellStart"/>
      <w:r w:rsidRPr="003D2A76">
        <w:rPr>
          <w:sz w:val="28"/>
          <w:szCs w:val="28"/>
        </w:rPr>
        <w:t>Github</w:t>
      </w:r>
      <w:proofErr w:type="spellEnd"/>
      <w:r w:rsidRPr="003D2A76">
        <w:rPr>
          <w:sz w:val="28"/>
          <w:szCs w:val="28"/>
        </w:rPr>
        <w:t xml:space="preserve"> Action. </w:t>
      </w:r>
    </w:p>
    <w:p w:rsidR="003D2A76" w:rsidRPr="003D2A76" w:rsidRDefault="003D2A76" w:rsidP="003D2A76">
      <w:pPr>
        <w:spacing w:after="0" w:line="240" w:lineRule="auto"/>
        <w:rPr>
          <w:sz w:val="16"/>
          <w:szCs w:val="16"/>
        </w:rPr>
      </w:pPr>
    </w:p>
    <w:p w:rsidR="0012207B" w:rsidRDefault="003F612A" w:rsidP="003D2A76">
      <w:pPr>
        <w:spacing w:after="0" w:line="240" w:lineRule="auto"/>
        <w:rPr>
          <w:sz w:val="28"/>
          <w:szCs w:val="28"/>
        </w:rPr>
      </w:pPr>
      <w:proofErr w:type="spellStart"/>
      <w:r w:rsidRPr="003D2A76">
        <w:rPr>
          <w:sz w:val="28"/>
          <w:szCs w:val="28"/>
        </w:rPr>
        <w:t>Gradle</w:t>
      </w:r>
      <w:proofErr w:type="spellEnd"/>
      <w:r w:rsidRPr="003D2A76">
        <w:rPr>
          <w:sz w:val="28"/>
          <w:szCs w:val="28"/>
        </w:rPr>
        <w:t xml:space="preserve"> is a test engine which triggers the main / test runner class from the framework.</w:t>
      </w:r>
      <w:r w:rsidR="002736D8" w:rsidRPr="003D2A76">
        <w:rPr>
          <w:sz w:val="28"/>
          <w:szCs w:val="28"/>
        </w:rPr>
        <w:t xml:space="preserve"> </w:t>
      </w:r>
      <w:r w:rsidRPr="003D2A76">
        <w:rPr>
          <w:sz w:val="28"/>
          <w:szCs w:val="28"/>
        </w:rPr>
        <w:t xml:space="preserve">The runner class will initialize the Cucumber based feature file. Each feature file will be mapped with its relevant java class which maps defined test steps in cucumber with </w:t>
      </w:r>
      <w:r w:rsidR="00DB511A">
        <w:rPr>
          <w:sz w:val="28"/>
          <w:szCs w:val="28"/>
        </w:rPr>
        <w:t xml:space="preserve">its relevant </w:t>
      </w:r>
      <w:r w:rsidRPr="003D2A76">
        <w:rPr>
          <w:sz w:val="28"/>
          <w:szCs w:val="28"/>
        </w:rPr>
        <w:t>java function. Every mapped java class will refer business logic and object repositories.</w:t>
      </w:r>
    </w:p>
    <w:p w:rsidR="003D2A76" w:rsidRPr="003D2A76" w:rsidRDefault="003D2A76" w:rsidP="003D2A76">
      <w:pPr>
        <w:spacing w:after="0" w:line="240" w:lineRule="auto"/>
        <w:rPr>
          <w:sz w:val="16"/>
          <w:szCs w:val="16"/>
        </w:rPr>
      </w:pPr>
    </w:p>
    <w:p w:rsidR="003D2A76" w:rsidRPr="003D2A76" w:rsidRDefault="003F612A" w:rsidP="003D2A76">
      <w:pPr>
        <w:spacing w:after="0" w:line="240" w:lineRule="auto"/>
        <w:rPr>
          <w:sz w:val="28"/>
          <w:szCs w:val="28"/>
        </w:rPr>
      </w:pPr>
      <w:r w:rsidRPr="003D2A76">
        <w:rPr>
          <w:sz w:val="28"/>
          <w:szCs w:val="28"/>
        </w:rPr>
        <w:t>The mapped java classes are not tightly coupled with each feature file. In fact these mapped java classes are loosely coupled</w:t>
      </w:r>
      <w:r w:rsidR="003D2A76" w:rsidRPr="003D2A76">
        <w:rPr>
          <w:sz w:val="28"/>
          <w:szCs w:val="28"/>
        </w:rPr>
        <w:t xml:space="preserve"> and</w:t>
      </w:r>
      <w:r w:rsidRPr="003D2A76">
        <w:rPr>
          <w:sz w:val="28"/>
          <w:szCs w:val="28"/>
        </w:rPr>
        <w:t xml:space="preserve"> </w:t>
      </w:r>
      <w:r w:rsidR="003D2A76" w:rsidRPr="003D2A76">
        <w:rPr>
          <w:sz w:val="28"/>
          <w:szCs w:val="28"/>
        </w:rPr>
        <w:t>can get mapped with multiple feature files hence, making it flexible and shareable.</w:t>
      </w:r>
    </w:p>
    <w:p w:rsidR="003D2A76" w:rsidRPr="003D2A76" w:rsidRDefault="003D2A76" w:rsidP="003D2A76">
      <w:pPr>
        <w:spacing w:after="0" w:line="240" w:lineRule="auto"/>
        <w:rPr>
          <w:sz w:val="16"/>
          <w:szCs w:val="16"/>
        </w:rPr>
      </w:pPr>
    </w:p>
    <w:p w:rsidR="003D2A76" w:rsidRDefault="003D2A76" w:rsidP="003D2A76">
      <w:pPr>
        <w:spacing w:after="0" w:line="240" w:lineRule="auto"/>
        <w:rPr>
          <w:sz w:val="28"/>
          <w:szCs w:val="28"/>
        </w:rPr>
      </w:pPr>
      <w:r w:rsidRPr="003D2A76">
        <w:rPr>
          <w:sz w:val="28"/>
          <w:szCs w:val="28"/>
        </w:rPr>
        <w:t xml:space="preserve">Same execution model is applicable to perform the </w:t>
      </w:r>
      <w:r w:rsidR="00DB511A">
        <w:rPr>
          <w:sz w:val="28"/>
          <w:szCs w:val="28"/>
        </w:rPr>
        <w:t>frontend (</w:t>
      </w:r>
      <w:r w:rsidRPr="003D2A76">
        <w:rPr>
          <w:sz w:val="28"/>
          <w:szCs w:val="28"/>
        </w:rPr>
        <w:t>functional</w:t>
      </w:r>
      <w:r w:rsidR="00DB511A">
        <w:rPr>
          <w:sz w:val="28"/>
          <w:szCs w:val="28"/>
        </w:rPr>
        <w:t xml:space="preserve">) </w:t>
      </w:r>
      <w:r w:rsidRPr="003D2A76">
        <w:rPr>
          <w:sz w:val="28"/>
          <w:szCs w:val="28"/>
        </w:rPr>
        <w:t>and rest API</w:t>
      </w:r>
      <w:r w:rsidR="00DB511A">
        <w:rPr>
          <w:sz w:val="28"/>
          <w:szCs w:val="28"/>
        </w:rPr>
        <w:t xml:space="preserve"> testing</w:t>
      </w:r>
      <w:r w:rsidRPr="003D2A76">
        <w:rPr>
          <w:sz w:val="28"/>
          <w:szCs w:val="28"/>
        </w:rPr>
        <w:t xml:space="preserve">. Such approach give QA team </w:t>
      </w:r>
      <w:r w:rsidR="00DB511A">
        <w:rPr>
          <w:sz w:val="28"/>
          <w:szCs w:val="28"/>
        </w:rPr>
        <w:t xml:space="preserve">flexibility </w:t>
      </w:r>
      <w:r w:rsidRPr="003D2A76">
        <w:rPr>
          <w:sz w:val="28"/>
          <w:szCs w:val="28"/>
        </w:rPr>
        <w:t xml:space="preserve">to </w:t>
      </w:r>
      <w:r w:rsidR="00DB511A">
        <w:rPr>
          <w:sz w:val="28"/>
          <w:szCs w:val="28"/>
        </w:rPr>
        <w:t xml:space="preserve">either </w:t>
      </w:r>
      <w:r w:rsidRPr="003D2A76">
        <w:rPr>
          <w:sz w:val="28"/>
          <w:szCs w:val="28"/>
        </w:rPr>
        <w:t xml:space="preserve">develop test scripts </w:t>
      </w:r>
      <w:r w:rsidR="00DB511A">
        <w:rPr>
          <w:sz w:val="28"/>
          <w:szCs w:val="28"/>
        </w:rPr>
        <w:t>only for</w:t>
      </w:r>
      <w:r w:rsidRPr="003D2A76">
        <w:rPr>
          <w:sz w:val="28"/>
          <w:szCs w:val="28"/>
        </w:rPr>
        <w:t xml:space="preserve"> frontend requirements (functional) or rest API</w:t>
      </w:r>
      <w:r w:rsidR="00DB511A">
        <w:rPr>
          <w:sz w:val="28"/>
          <w:szCs w:val="28"/>
        </w:rPr>
        <w:t xml:space="preserve"> using the same framework</w:t>
      </w:r>
      <w:r w:rsidRPr="003D2A76">
        <w:rPr>
          <w:sz w:val="28"/>
          <w:szCs w:val="28"/>
        </w:rPr>
        <w:t>. Additionally, QA team can develop test scripts which can combine frontend</w:t>
      </w:r>
      <w:r w:rsidR="00DB511A">
        <w:rPr>
          <w:sz w:val="28"/>
          <w:szCs w:val="28"/>
        </w:rPr>
        <w:t xml:space="preserve"> requirements</w:t>
      </w:r>
      <w:r w:rsidRPr="003D2A76">
        <w:rPr>
          <w:sz w:val="28"/>
          <w:szCs w:val="28"/>
        </w:rPr>
        <w:t xml:space="preserve"> (functional) and rest API.</w:t>
      </w:r>
    </w:p>
    <w:p w:rsidR="003D2A76" w:rsidRPr="003D2A76" w:rsidRDefault="003D2A76" w:rsidP="003D2A76">
      <w:pPr>
        <w:spacing w:after="0" w:line="240" w:lineRule="auto"/>
        <w:rPr>
          <w:sz w:val="16"/>
          <w:szCs w:val="16"/>
        </w:rPr>
      </w:pPr>
    </w:p>
    <w:p w:rsidR="003D2A76" w:rsidRPr="003D2A76" w:rsidRDefault="003D2A76" w:rsidP="003D2A76">
      <w:pPr>
        <w:spacing w:after="0" w:line="240" w:lineRule="auto"/>
        <w:rPr>
          <w:sz w:val="28"/>
          <w:szCs w:val="28"/>
        </w:rPr>
      </w:pPr>
      <w:r w:rsidRPr="003D2A76">
        <w:rPr>
          <w:sz w:val="28"/>
          <w:szCs w:val="28"/>
        </w:rPr>
        <w:t>The test report generated will combine the results of both frontend (functional) and rest API.</w:t>
      </w:r>
    </w:p>
    <w:p w:rsidR="00115073" w:rsidRDefault="00115073" w:rsidP="00115073">
      <w:pPr>
        <w:pStyle w:val="Heading1"/>
      </w:pPr>
      <w:bookmarkStart w:id="20" w:name="_Toc77331165"/>
      <w:r>
        <w:lastRenderedPageBreak/>
        <w:t>Roadmap</w:t>
      </w:r>
      <w:bookmarkEnd w:id="20"/>
    </w:p>
    <w:p w:rsidR="0012207B" w:rsidRDefault="0012207B" w:rsidP="0012207B"/>
    <w:p w:rsidR="002736D8" w:rsidRPr="002736D8" w:rsidRDefault="00E979FE" w:rsidP="002736D8">
      <w:pPr>
        <w:spacing w:after="0" w:line="240" w:lineRule="auto"/>
        <w:rPr>
          <w:sz w:val="28"/>
          <w:szCs w:val="28"/>
        </w:rPr>
      </w:pPr>
      <w:r w:rsidRPr="002736D8">
        <w:rPr>
          <w:sz w:val="28"/>
          <w:szCs w:val="28"/>
        </w:rPr>
        <w:t xml:space="preserve">QA team </w:t>
      </w:r>
      <w:r w:rsidR="002736D8" w:rsidRPr="002736D8">
        <w:rPr>
          <w:sz w:val="28"/>
          <w:szCs w:val="28"/>
        </w:rPr>
        <w:t xml:space="preserve">will keep extending the test coverage of Functional Automated Test-Scripts. But there are other exciting things that will </w:t>
      </w:r>
      <w:r w:rsidR="002736D8">
        <w:rPr>
          <w:sz w:val="28"/>
          <w:szCs w:val="28"/>
        </w:rPr>
        <w:t xml:space="preserve">be </w:t>
      </w:r>
      <w:r w:rsidR="002736D8" w:rsidRPr="002736D8">
        <w:rPr>
          <w:sz w:val="28"/>
          <w:szCs w:val="28"/>
        </w:rPr>
        <w:t>developed</w:t>
      </w:r>
      <w:r w:rsidR="002736D8">
        <w:rPr>
          <w:sz w:val="28"/>
          <w:szCs w:val="28"/>
        </w:rPr>
        <w:t xml:space="preserve">, Integrated </w:t>
      </w:r>
      <w:r w:rsidR="002736D8" w:rsidRPr="002736D8">
        <w:rPr>
          <w:sz w:val="28"/>
          <w:szCs w:val="28"/>
        </w:rPr>
        <w:t>and deployed.</w:t>
      </w:r>
    </w:p>
    <w:p w:rsidR="002736D8" w:rsidRDefault="002736D8" w:rsidP="0012207B"/>
    <w:p w:rsidR="002736D8" w:rsidRPr="002736D8" w:rsidRDefault="002736D8" w:rsidP="002736D8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2736D8">
        <w:rPr>
          <w:sz w:val="24"/>
          <w:szCs w:val="24"/>
        </w:rPr>
        <w:t xml:space="preserve">Development of Automated UI test-scripts using </w:t>
      </w:r>
      <w:proofErr w:type="spellStart"/>
      <w:r w:rsidRPr="002736D8">
        <w:rPr>
          <w:sz w:val="24"/>
          <w:szCs w:val="24"/>
        </w:rPr>
        <w:t>Gallen</w:t>
      </w:r>
      <w:proofErr w:type="spellEnd"/>
      <w:r w:rsidRPr="002736D8">
        <w:rPr>
          <w:sz w:val="24"/>
          <w:szCs w:val="24"/>
        </w:rPr>
        <w:t xml:space="preserve"> Framework</w:t>
      </w:r>
    </w:p>
    <w:p w:rsidR="002736D8" w:rsidRPr="002736D8" w:rsidRDefault="002736D8" w:rsidP="002736D8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2736D8">
        <w:rPr>
          <w:sz w:val="24"/>
          <w:szCs w:val="24"/>
        </w:rPr>
        <w:t>Integration and Deployment of Automated UI test-scripts in Continuous Testing process model</w:t>
      </w:r>
    </w:p>
    <w:p w:rsidR="002736D8" w:rsidRPr="002736D8" w:rsidRDefault="002736D8" w:rsidP="002736D8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2736D8">
        <w:rPr>
          <w:sz w:val="24"/>
          <w:szCs w:val="24"/>
        </w:rPr>
        <w:t>Introduction of Performance requirements</w:t>
      </w:r>
    </w:p>
    <w:p w:rsidR="0012207B" w:rsidRPr="002736D8" w:rsidRDefault="002736D8" w:rsidP="002736D8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2736D8">
        <w:rPr>
          <w:sz w:val="24"/>
          <w:szCs w:val="24"/>
        </w:rPr>
        <w:t xml:space="preserve">Development of Automated Performance test-scripts using Taurus along with </w:t>
      </w:r>
      <w:proofErr w:type="spellStart"/>
      <w:r w:rsidRPr="002736D8">
        <w:rPr>
          <w:sz w:val="24"/>
          <w:szCs w:val="24"/>
        </w:rPr>
        <w:t>JMeter</w:t>
      </w:r>
      <w:proofErr w:type="spellEnd"/>
      <w:r w:rsidRPr="002736D8">
        <w:rPr>
          <w:sz w:val="24"/>
          <w:szCs w:val="24"/>
        </w:rPr>
        <w:t xml:space="preserve"> Framework</w:t>
      </w:r>
    </w:p>
    <w:p w:rsidR="002736D8" w:rsidRPr="002736D8" w:rsidRDefault="002736D8" w:rsidP="002736D8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2736D8">
        <w:rPr>
          <w:sz w:val="24"/>
          <w:szCs w:val="24"/>
        </w:rPr>
        <w:t xml:space="preserve">Integration and Deployment of Automated </w:t>
      </w:r>
      <w:r w:rsidR="00746F9D" w:rsidRPr="002736D8">
        <w:rPr>
          <w:sz w:val="24"/>
          <w:szCs w:val="24"/>
        </w:rPr>
        <w:t>Performance</w:t>
      </w:r>
      <w:r w:rsidRPr="002736D8">
        <w:rPr>
          <w:sz w:val="24"/>
          <w:szCs w:val="24"/>
        </w:rPr>
        <w:t xml:space="preserve"> test-scripts in Weekly / On-Demand process model</w:t>
      </w:r>
    </w:p>
    <w:p w:rsidR="0012207B" w:rsidRDefault="0012207B" w:rsidP="0012207B"/>
    <w:p w:rsidR="0012207B" w:rsidRDefault="0012207B" w:rsidP="0012207B"/>
    <w:p w:rsidR="0012207B" w:rsidRDefault="0012207B" w:rsidP="0012207B"/>
    <w:p w:rsidR="0012207B" w:rsidRDefault="0012207B" w:rsidP="0012207B"/>
    <w:p w:rsidR="0012207B" w:rsidRDefault="0012207B" w:rsidP="0012207B"/>
    <w:p w:rsidR="00E979FE" w:rsidRDefault="00E979FE" w:rsidP="0012207B"/>
    <w:p w:rsidR="00E979FE" w:rsidRDefault="00E979FE" w:rsidP="0012207B"/>
    <w:p w:rsidR="00E979FE" w:rsidRDefault="00E979FE" w:rsidP="0012207B"/>
    <w:p w:rsidR="00E979FE" w:rsidRDefault="00E979FE" w:rsidP="0012207B"/>
    <w:p w:rsidR="00E979FE" w:rsidRDefault="00E979FE" w:rsidP="0012207B"/>
    <w:p w:rsidR="00E979FE" w:rsidRDefault="00E979FE" w:rsidP="0012207B"/>
    <w:p w:rsidR="00E979FE" w:rsidRDefault="00E979FE" w:rsidP="0012207B"/>
    <w:p w:rsidR="00E979FE" w:rsidRDefault="00E979FE" w:rsidP="0012207B"/>
    <w:p w:rsidR="00E979FE" w:rsidRDefault="00E979FE" w:rsidP="0012207B"/>
    <w:p w:rsidR="00E979FE" w:rsidRDefault="00E979FE" w:rsidP="0012207B"/>
    <w:p w:rsidR="00E979FE" w:rsidRDefault="00E979FE" w:rsidP="0012207B"/>
    <w:bookmarkStart w:id="21" w:name="_Toc24564163"/>
    <w:bookmarkStart w:id="22" w:name="_Toc77331166"/>
    <w:p w:rsidR="005E2F7C" w:rsidRDefault="00497642" w:rsidP="001624D6">
      <w:pPr>
        <w:pStyle w:val="Heading1"/>
      </w:pPr>
      <w:sdt>
        <w:sdtPr>
          <w:id w:val="-1869754164"/>
          <w:placeholder>
            <w:docPart w:val="69F636CFD2154DD09DBE774F79E43483"/>
          </w:placeholder>
          <w:temporary/>
          <w:showingPlcHdr/>
          <w15:appearance w15:val="hidden"/>
        </w:sdtPr>
        <w:sdtContent>
          <w:r w:rsidR="005E2F7C" w:rsidRPr="00706D60">
            <w:t>Conclusion</w:t>
          </w:r>
        </w:sdtContent>
      </w:sdt>
      <w:bookmarkEnd w:id="21"/>
      <w:bookmarkEnd w:id="22"/>
    </w:p>
    <w:p w:rsidR="00875F88" w:rsidRPr="00E056BD" w:rsidRDefault="00875F88" w:rsidP="00E056BD">
      <w:pPr>
        <w:spacing w:after="0"/>
        <w:rPr>
          <w:sz w:val="16"/>
          <w:szCs w:val="16"/>
        </w:rPr>
      </w:pPr>
    </w:p>
    <w:p w:rsidR="00875F88" w:rsidRDefault="00875F88" w:rsidP="00E056BD">
      <w:pPr>
        <w:spacing w:after="0"/>
        <w:rPr>
          <w:sz w:val="28"/>
          <w:szCs w:val="28"/>
        </w:rPr>
      </w:pPr>
      <w:r w:rsidRPr="00E056BD">
        <w:rPr>
          <w:sz w:val="28"/>
          <w:szCs w:val="28"/>
        </w:rPr>
        <w:t xml:space="preserve">QA team of Platform Services is using latest frameworks &amp; tools to </w:t>
      </w:r>
      <w:r w:rsidR="00746F9D">
        <w:rPr>
          <w:sz w:val="28"/>
          <w:szCs w:val="28"/>
        </w:rPr>
        <w:t>develop</w:t>
      </w:r>
      <w:r w:rsidRPr="00E056BD">
        <w:rPr>
          <w:sz w:val="28"/>
          <w:szCs w:val="28"/>
        </w:rPr>
        <w:t xml:space="preserve"> automated test scripts for different Test Automation Types and integrating these test scripts with the development process.</w:t>
      </w:r>
    </w:p>
    <w:p w:rsidR="00E056BD" w:rsidRPr="00E056BD" w:rsidRDefault="00E056BD" w:rsidP="00E056BD">
      <w:pPr>
        <w:spacing w:after="0"/>
        <w:rPr>
          <w:sz w:val="16"/>
          <w:szCs w:val="16"/>
        </w:rPr>
      </w:pPr>
    </w:p>
    <w:p w:rsidR="00E056BD" w:rsidRDefault="00E056BD" w:rsidP="00E056BD">
      <w:pPr>
        <w:spacing w:after="0"/>
        <w:rPr>
          <w:sz w:val="28"/>
          <w:szCs w:val="28"/>
        </w:rPr>
      </w:pPr>
      <w:r w:rsidRPr="00E056BD">
        <w:rPr>
          <w:sz w:val="28"/>
          <w:szCs w:val="28"/>
        </w:rPr>
        <w:t>QA activities performed provides lots of learning and growth opportunities.</w:t>
      </w:r>
    </w:p>
    <w:p w:rsidR="00746F9D" w:rsidRPr="00746F9D" w:rsidRDefault="00746F9D" w:rsidP="00E056BD">
      <w:pPr>
        <w:spacing w:after="0"/>
        <w:rPr>
          <w:sz w:val="16"/>
          <w:szCs w:val="16"/>
        </w:rPr>
      </w:pPr>
    </w:p>
    <w:bookmarkStart w:id="23" w:name="_Toc24564164"/>
    <w:bookmarkStart w:id="24" w:name="_Toc77331167"/>
    <w:p w:rsidR="005E2F7C" w:rsidRPr="00873804" w:rsidRDefault="00497642" w:rsidP="001624D6">
      <w:pPr>
        <w:pStyle w:val="Heading2"/>
      </w:pPr>
      <w:sdt>
        <w:sdtPr>
          <w:id w:val="1294792114"/>
          <w:placeholder>
            <w:docPart w:val="B021B8B6E6B44963BAAFE4F10C0757E9"/>
          </w:placeholder>
          <w:temporary/>
          <w:showingPlcHdr/>
          <w15:appearance w15:val="hidden"/>
        </w:sdtPr>
        <w:sdtContent>
          <w:r w:rsidR="005E2F7C" w:rsidRPr="00706D60">
            <w:t>Key Takeaways</w:t>
          </w:r>
        </w:sdtContent>
      </w:sdt>
      <w:bookmarkEnd w:id="23"/>
      <w:bookmarkEnd w:id="24"/>
    </w:p>
    <w:p w:rsidR="006512AE" w:rsidRPr="00E056BD" w:rsidRDefault="00E056BD" w:rsidP="00E056BD">
      <w:pPr>
        <w:pStyle w:val="ListBullet"/>
        <w:rPr>
          <w:sz w:val="24"/>
          <w:szCs w:val="24"/>
        </w:rPr>
      </w:pPr>
      <w:r w:rsidRPr="00E056BD">
        <w:rPr>
          <w:sz w:val="24"/>
          <w:szCs w:val="24"/>
        </w:rPr>
        <w:t>Latest frameworks and tools used</w:t>
      </w:r>
    </w:p>
    <w:p w:rsidR="00E056BD" w:rsidRDefault="00E056BD" w:rsidP="00E056BD">
      <w:pPr>
        <w:pStyle w:val="ListBullet"/>
        <w:rPr>
          <w:sz w:val="24"/>
          <w:szCs w:val="24"/>
        </w:rPr>
      </w:pPr>
      <w:r w:rsidRPr="00E056BD">
        <w:rPr>
          <w:sz w:val="24"/>
          <w:szCs w:val="24"/>
        </w:rPr>
        <w:t>Learning and Growth opportunities</w:t>
      </w:r>
    </w:p>
    <w:p w:rsidR="00746F9D" w:rsidRPr="00E056BD" w:rsidRDefault="00746F9D" w:rsidP="00E056BD">
      <w:pPr>
        <w:pStyle w:val="ListBullet"/>
        <w:rPr>
          <w:sz w:val="24"/>
          <w:szCs w:val="24"/>
        </w:rPr>
      </w:pPr>
      <w:r>
        <w:rPr>
          <w:sz w:val="24"/>
          <w:szCs w:val="24"/>
        </w:rPr>
        <w:t>Gain work experience in Agile based development</w:t>
      </w:r>
    </w:p>
    <w:sectPr w:rsidR="00746F9D" w:rsidRPr="00E056BD" w:rsidSect="00B01BDC">
      <w:footerReference w:type="default" r:id="rId24"/>
      <w:type w:val="continuous"/>
      <w:pgSz w:w="12240" w:h="15840"/>
      <w:pgMar w:top="1440" w:right="1440" w:bottom="1440" w:left="1440" w:header="720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D21A7" w:rsidRDefault="008D21A7" w:rsidP="00706D60">
      <w:r>
        <w:separator/>
      </w:r>
    </w:p>
  </w:endnote>
  <w:endnote w:type="continuationSeparator" w:id="0">
    <w:p w:rsidR="008D21A7" w:rsidRDefault="008D21A7" w:rsidP="00706D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1308642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97642" w:rsidRDefault="00497642" w:rsidP="000C1A2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D5475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D21A7" w:rsidRDefault="008D21A7" w:rsidP="00706D60">
      <w:r>
        <w:separator/>
      </w:r>
    </w:p>
  </w:footnote>
  <w:footnote w:type="continuationSeparator" w:id="0">
    <w:p w:rsidR="008D21A7" w:rsidRDefault="008D21A7" w:rsidP="00706D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85CC83A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6622B3"/>
    <w:multiLevelType w:val="hybridMultilevel"/>
    <w:tmpl w:val="E2580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1D70F6"/>
    <w:multiLevelType w:val="hybridMultilevel"/>
    <w:tmpl w:val="B3289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15828"/>
    <w:multiLevelType w:val="hybridMultilevel"/>
    <w:tmpl w:val="81CE4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55749C"/>
    <w:multiLevelType w:val="multilevel"/>
    <w:tmpl w:val="CCEC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F11EC2"/>
    <w:multiLevelType w:val="hybridMultilevel"/>
    <w:tmpl w:val="6F6E6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544013"/>
    <w:multiLevelType w:val="hybridMultilevel"/>
    <w:tmpl w:val="B1802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4807D3"/>
    <w:multiLevelType w:val="hybridMultilevel"/>
    <w:tmpl w:val="8EB66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53450A"/>
    <w:multiLevelType w:val="hybridMultilevel"/>
    <w:tmpl w:val="B92EB4D8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9" w15:restartNumberingAfterBreak="0">
    <w:nsid w:val="309F76C6"/>
    <w:multiLevelType w:val="hybridMultilevel"/>
    <w:tmpl w:val="CA689E8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 w15:restartNumberingAfterBreak="0">
    <w:nsid w:val="33712532"/>
    <w:multiLevelType w:val="hybridMultilevel"/>
    <w:tmpl w:val="677A4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1D613B"/>
    <w:multiLevelType w:val="hybridMultilevel"/>
    <w:tmpl w:val="A66C01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AE781A"/>
    <w:multiLevelType w:val="hybridMultilevel"/>
    <w:tmpl w:val="B6F45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0F636C"/>
    <w:multiLevelType w:val="hybridMultilevel"/>
    <w:tmpl w:val="EA6E193E"/>
    <w:lvl w:ilvl="0" w:tplc="04090001">
      <w:start w:val="1"/>
      <w:numFmt w:val="bullet"/>
      <w:lvlText w:val=""/>
      <w:lvlJc w:val="left"/>
      <w:pPr>
        <w:ind w:left="14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1" w:hanging="360"/>
      </w:pPr>
      <w:rPr>
        <w:rFonts w:ascii="Wingdings" w:hAnsi="Wingdings" w:hint="default"/>
      </w:rPr>
    </w:lvl>
  </w:abstractNum>
  <w:abstractNum w:abstractNumId="14" w15:restartNumberingAfterBreak="0">
    <w:nsid w:val="5FED6215"/>
    <w:multiLevelType w:val="hybridMultilevel"/>
    <w:tmpl w:val="1A9C2C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B294BFF"/>
    <w:multiLevelType w:val="hybridMultilevel"/>
    <w:tmpl w:val="FF54E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3A136B"/>
    <w:multiLevelType w:val="hybridMultilevel"/>
    <w:tmpl w:val="24FEA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533566"/>
    <w:multiLevelType w:val="hybridMultilevel"/>
    <w:tmpl w:val="A93C0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FE2253"/>
    <w:multiLevelType w:val="hybridMultilevel"/>
    <w:tmpl w:val="1082C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4"/>
  </w:num>
  <w:num w:numId="3">
    <w:abstractNumId w:val="0"/>
  </w:num>
  <w:num w:numId="4">
    <w:abstractNumId w:val="15"/>
  </w:num>
  <w:num w:numId="5">
    <w:abstractNumId w:val="12"/>
  </w:num>
  <w:num w:numId="6">
    <w:abstractNumId w:val="3"/>
  </w:num>
  <w:num w:numId="7">
    <w:abstractNumId w:val="17"/>
  </w:num>
  <w:num w:numId="8">
    <w:abstractNumId w:val="16"/>
  </w:num>
  <w:num w:numId="9">
    <w:abstractNumId w:val="7"/>
  </w:num>
  <w:num w:numId="10">
    <w:abstractNumId w:val="18"/>
  </w:num>
  <w:num w:numId="11">
    <w:abstractNumId w:val="10"/>
  </w:num>
  <w:num w:numId="12">
    <w:abstractNumId w:val="2"/>
  </w:num>
  <w:num w:numId="13">
    <w:abstractNumId w:val="8"/>
  </w:num>
  <w:num w:numId="14">
    <w:abstractNumId w:val="5"/>
  </w:num>
  <w:num w:numId="15">
    <w:abstractNumId w:val="9"/>
  </w:num>
  <w:num w:numId="16">
    <w:abstractNumId w:val="6"/>
  </w:num>
  <w:num w:numId="17">
    <w:abstractNumId w:val="1"/>
  </w:num>
  <w:num w:numId="18">
    <w:abstractNumId w:val="4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1F69"/>
    <w:rsid w:val="00020FC9"/>
    <w:rsid w:val="000411DF"/>
    <w:rsid w:val="000541E6"/>
    <w:rsid w:val="000630AA"/>
    <w:rsid w:val="0008174B"/>
    <w:rsid w:val="00085EF8"/>
    <w:rsid w:val="000B5E2F"/>
    <w:rsid w:val="000C1A28"/>
    <w:rsid w:val="000D5475"/>
    <w:rsid w:val="00115073"/>
    <w:rsid w:val="0012207B"/>
    <w:rsid w:val="00136DDD"/>
    <w:rsid w:val="001624D6"/>
    <w:rsid w:val="001624FF"/>
    <w:rsid w:val="00165112"/>
    <w:rsid w:val="00184A71"/>
    <w:rsid w:val="00186E15"/>
    <w:rsid w:val="0019191C"/>
    <w:rsid w:val="001A0417"/>
    <w:rsid w:val="001A70F2"/>
    <w:rsid w:val="001B6E4C"/>
    <w:rsid w:val="001E3E2C"/>
    <w:rsid w:val="00216C95"/>
    <w:rsid w:val="0022046C"/>
    <w:rsid w:val="002437EF"/>
    <w:rsid w:val="002736D8"/>
    <w:rsid w:val="002974C8"/>
    <w:rsid w:val="002B5D98"/>
    <w:rsid w:val="002C5772"/>
    <w:rsid w:val="003161E7"/>
    <w:rsid w:val="003412C7"/>
    <w:rsid w:val="0035102D"/>
    <w:rsid w:val="003554A1"/>
    <w:rsid w:val="003A563E"/>
    <w:rsid w:val="003C630F"/>
    <w:rsid w:val="003D2A76"/>
    <w:rsid w:val="003F612A"/>
    <w:rsid w:val="00416074"/>
    <w:rsid w:val="00422963"/>
    <w:rsid w:val="00441D66"/>
    <w:rsid w:val="004428F6"/>
    <w:rsid w:val="00444828"/>
    <w:rsid w:val="00451943"/>
    <w:rsid w:val="00467C95"/>
    <w:rsid w:val="00470201"/>
    <w:rsid w:val="00490022"/>
    <w:rsid w:val="00497642"/>
    <w:rsid w:val="00497899"/>
    <w:rsid w:val="004E1DD5"/>
    <w:rsid w:val="004F392D"/>
    <w:rsid w:val="00500DAE"/>
    <w:rsid w:val="00524F5F"/>
    <w:rsid w:val="0054254B"/>
    <w:rsid w:val="00542F7A"/>
    <w:rsid w:val="00576B76"/>
    <w:rsid w:val="00586D8C"/>
    <w:rsid w:val="005E2F7C"/>
    <w:rsid w:val="005E57B5"/>
    <w:rsid w:val="00604977"/>
    <w:rsid w:val="006512AE"/>
    <w:rsid w:val="006778E3"/>
    <w:rsid w:val="006B6867"/>
    <w:rsid w:val="006C430C"/>
    <w:rsid w:val="006D1F69"/>
    <w:rsid w:val="006D3FD3"/>
    <w:rsid w:val="006F3360"/>
    <w:rsid w:val="00706D60"/>
    <w:rsid w:val="00710767"/>
    <w:rsid w:val="007331D7"/>
    <w:rsid w:val="0073372F"/>
    <w:rsid w:val="00733E78"/>
    <w:rsid w:val="00746F9D"/>
    <w:rsid w:val="007E363C"/>
    <w:rsid w:val="00821C7E"/>
    <w:rsid w:val="00832080"/>
    <w:rsid w:val="008327CF"/>
    <w:rsid w:val="00847B5F"/>
    <w:rsid w:val="00873804"/>
    <w:rsid w:val="00875493"/>
    <w:rsid w:val="00875F88"/>
    <w:rsid w:val="008B678D"/>
    <w:rsid w:val="008D21A7"/>
    <w:rsid w:val="008E4CD9"/>
    <w:rsid w:val="008E68A6"/>
    <w:rsid w:val="00935132"/>
    <w:rsid w:val="0095369E"/>
    <w:rsid w:val="0096777A"/>
    <w:rsid w:val="0097024E"/>
    <w:rsid w:val="00974552"/>
    <w:rsid w:val="0097595E"/>
    <w:rsid w:val="00986E31"/>
    <w:rsid w:val="009B24E6"/>
    <w:rsid w:val="009B658F"/>
    <w:rsid w:val="009C36C5"/>
    <w:rsid w:val="009C5607"/>
    <w:rsid w:val="009E74E1"/>
    <w:rsid w:val="00A11154"/>
    <w:rsid w:val="00A144EE"/>
    <w:rsid w:val="00A17B79"/>
    <w:rsid w:val="00A33BFF"/>
    <w:rsid w:val="00A518CA"/>
    <w:rsid w:val="00A637D2"/>
    <w:rsid w:val="00B01BDC"/>
    <w:rsid w:val="00B52F84"/>
    <w:rsid w:val="00B73C61"/>
    <w:rsid w:val="00B8244B"/>
    <w:rsid w:val="00B9702E"/>
    <w:rsid w:val="00BA4112"/>
    <w:rsid w:val="00BE2F9E"/>
    <w:rsid w:val="00BE71B2"/>
    <w:rsid w:val="00C270AC"/>
    <w:rsid w:val="00C431F8"/>
    <w:rsid w:val="00C47447"/>
    <w:rsid w:val="00C6701C"/>
    <w:rsid w:val="00C7287A"/>
    <w:rsid w:val="00C82CDF"/>
    <w:rsid w:val="00C85251"/>
    <w:rsid w:val="00CA722F"/>
    <w:rsid w:val="00CC691B"/>
    <w:rsid w:val="00CD5CCB"/>
    <w:rsid w:val="00CF4053"/>
    <w:rsid w:val="00D25B00"/>
    <w:rsid w:val="00D26120"/>
    <w:rsid w:val="00D63AFC"/>
    <w:rsid w:val="00D92464"/>
    <w:rsid w:val="00DA25BD"/>
    <w:rsid w:val="00DA6894"/>
    <w:rsid w:val="00DB511A"/>
    <w:rsid w:val="00DC487D"/>
    <w:rsid w:val="00DF1D43"/>
    <w:rsid w:val="00E056BD"/>
    <w:rsid w:val="00E235E0"/>
    <w:rsid w:val="00E4321D"/>
    <w:rsid w:val="00E541C4"/>
    <w:rsid w:val="00E55C29"/>
    <w:rsid w:val="00E572F1"/>
    <w:rsid w:val="00E653C0"/>
    <w:rsid w:val="00E8374D"/>
    <w:rsid w:val="00E930ED"/>
    <w:rsid w:val="00E9351B"/>
    <w:rsid w:val="00E96235"/>
    <w:rsid w:val="00E979FE"/>
    <w:rsid w:val="00EB318B"/>
    <w:rsid w:val="00EC4394"/>
    <w:rsid w:val="00F01492"/>
    <w:rsid w:val="00F421C1"/>
    <w:rsid w:val="00F43844"/>
    <w:rsid w:val="00F52210"/>
    <w:rsid w:val="00F5245D"/>
    <w:rsid w:val="00F559D5"/>
    <w:rsid w:val="00F8576E"/>
    <w:rsid w:val="00F96C55"/>
    <w:rsid w:val="00FA7627"/>
    <w:rsid w:val="00FD6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57B5"/>
  </w:style>
  <w:style w:type="paragraph" w:styleId="Heading1">
    <w:name w:val="heading 1"/>
    <w:basedOn w:val="Normal"/>
    <w:next w:val="Normal"/>
    <w:link w:val="Heading1Char"/>
    <w:uiPriority w:val="9"/>
    <w:qFormat/>
    <w:rsid w:val="005E57B5"/>
    <w:pPr>
      <w:keepNext/>
      <w:keepLines/>
      <w:pBdr>
        <w:bottom w:val="single" w:sz="4" w:space="2" w:color="ED7D3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57B5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7B5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7B5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7B5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7B5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7B5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7B5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7B5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42F7A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5E57B5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TOCHeading">
    <w:name w:val="TOC Heading"/>
    <w:basedOn w:val="Heading1"/>
    <w:next w:val="Normal"/>
    <w:uiPriority w:val="39"/>
    <w:unhideWhenUsed/>
    <w:qFormat/>
    <w:rsid w:val="005E57B5"/>
    <w:pPr>
      <w:outlineLvl w:val="9"/>
    </w:pPr>
  </w:style>
  <w:style w:type="paragraph" w:styleId="TOC1">
    <w:name w:val="toc 1"/>
    <w:basedOn w:val="Normal"/>
    <w:next w:val="Normal"/>
    <w:autoRedefine/>
    <w:uiPriority w:val="39"/>
    <w:rsid w:val="00085EF8"/>
    <w:pPr>
      <w:tabs>
        <w:tab w:val="right" w:leader="dot" w:pos="9360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E96235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525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5251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924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5E57B5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TOC2">
    <w:name w:val="toc 2"/>
    <w:basedOn w:val="Normal"/>
    <w:next w:val="Normal"/>
    <w:autoRedefine/>
    <w:uiPriority w:val="39"/>
    <w:rsid w:val="003A563E"/>
    <w:pPr>
      <w:tabs>
        <w:tab w:val="right" w:leader="dot" w:pos="9360"/>
      </w:tabs>
      <w:spacing w:after="100"/>
      <w:ind w:left="216"/>
    </w:pPr>
  </w:style>
  <w:style w:type="paragraph" w:styleId="ListParagraph">
    <w:name w:val="List Paragraph"/>
    <w:basedOn w:val="Normal"/>
    <w:uiPriority w:val="34"/>
    <w:qFormat/>
    <w:rsid w:val="009B658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E653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6701C"/>
  </w:style>
  <w:style w:type="paragraph" w:styleId="Footer">
    <w:name w:val="footer"/>
    <w:basedOn w:val="Normal"/>
    <w:link w:val="FooterChar"/>
    <w:uiPriority w:val="99"/>
    <w:unhideWhenUsed/>
    <w:rsid w:val="000C1A28"/>
    <w:pPr>
      <w:spacing w:after="0" w:line="240" w:lineRule="auto"/>
      <w:ind w:right="680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0C1A28"/>
  </w:style>
  <w:style w:type="paragraph" w:styleId="ListBullet">
    <w:name w:val="List Bullet"/>
    <w:basedOn w:val="Normal"/>
    <w:uiPriority w:val="99"/>
    <w:rsid w:val="00D26120"/>
    <w:pPr>
      <w:numPr>
        <w:numId w:val="3"/>
      </w:numPr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5E57B5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7B5"/>
    <w:rPr>
      <w:caps/>
      <w:color w:val="404040" w:themeColor="text1" w:themeTint="BF"/>
      <w:spacing w:val="2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5E57B5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5E57B5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table" w:styleId="TableGrid">
    <w:name w:val="Table Grid"/>
    <w:basedOn w:val="TableNormal"/>
    <w:uiPriority w:val="39"/>
    <w:rsid w:val="004519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raphic">
    <w:name w:val="Graphic"/>
    <w:basedOn w:val="Normal"/>
    <w:next w:val="Normal"/>
    <w:link w:val="GraphicChar"/>
    <w:rsid w:val="005E2F7C"/>
    <w:pPr>
      <w:keepNext/>
    </w:pPr>
  </w:style>
  <w:style w:type="character" w:customStyle="1" w:styleId="GraphicChar">
    <w:name w:val="Graphic Char"/>
    <w:basedOn w:val="DefaultParagraphFont"/>
    <w:link w:val="Graphic"/>
    <w:rsid w:val="005E2F7C"/>
  </w:style>
  <w:style w:type="character" w:customStyle="1" w:styleId="UnresolvedMention">
    <w:name w:val="Unresolved Mention"/>
    <w:basedOn w:val="DefaultParagraphFont"/>
    <w:uiPriority w:val="99"/>
    <w:semiHidden/>
    <w:unhideWhenUsed/>
    <w:rsid w:val="003A563E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7B5"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7B5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7B5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7B5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7B5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7B5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7B5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E57B5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5E57B5"/>
    <w:rPr>
      <w:b/>
      <w:bCs/>
    </w:rPr>
  </w:style>
  <w:style w:type="character" w:styleId="Emphasis">
    <w:name w:val="Emphasis"/>
    <w:basedOn w:val="DefaultParagraphFont"/>
    <w:uiPriority w:val="20"/>
    <w:qFormat/>
    <w:rsid w:val="005E57B5"/>
    <w:rPr>
      <w:i/>
      <w:iCs/>
      <w:color w:val="000000" w:themeColor="text1"/>
    </w:rPr>
  </w:style>
  <w:style w:type="paragraph" w:styleId="NoSpacing">
    <w:name w:val="No Spacing"/>
    <w:uiPriority w:val="1"/>
    <w:qFormat/>
    <w:rsid w:val="005E57B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E57B5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E57B5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7B5"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7B5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5E57B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E57B5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character" w:styleId="SubtleReference">
    <w:name w:val="Subtle Reference"/>
    <w:basedOn w:val="DefaultParagraphFont"/>
    <w:uiPriority w:val="31"/>
    <w:qFormat/>
    <w:rsid w:val="005E57B5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5E57B5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5E57B5"/>
    <w:rPr>
      <w:b/>
      <w:bCs/>
      <w:caps w:val="0"/>
      <w:smallCaps/>
      <w:spacing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25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00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aina\Downloads\tf45338127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4C723BA91014496888D6915BABF995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B2BAB5-0C45-409E-8888-23ACCF0CDD3A}"/>
      </w:docPartPr>
      <w:docPartBody>
        <w:p w:rsidR="009B6962" w:rsidRDefault="001A780D">
          <w:pPr>
            <w:pStyle w:val="4C723BA91014496888D6915BABF99513"/>
          </w:pPr>
          <w:r w:rsidRPr="00706D60">
            <w:t>Introduction</w:t>
          </w:r>
        </w:p>
      </w:docPartBody>
    </w:docPart>
    <w:docPart>
      <w:docPartPr>
        <w:name w:val="69F636CFD2154DD09DBE774F79E434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64DBF3-0B15-4301-BC3C-F5D337CFE1B0}"/>
      </w:docPartPr>
      <w:docPartBody>
        <w:p w:rsidR="009B6962" w:rsidRDefault="001A780D">
          <w:pPr>
            <w:pStyle w:val="69F636CFD2154DD09DBE774F79E43483"/>
          </w:pPr>
          <w:r w:rsidRPr="00706D60">
            <w:t>Conclusion</w:t>
          </w:r>
        </w:p>
      </w:docPartBody>
    </w:docPart>
    <w:docPart>
      <w:docPartPr>
        <w:name w:val="B021B8B6E6B44963BAAFE4F10C0757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EBC49D-4295-4626-87FE-CED33B403261}"/>
      </w:docPartPr>
      <w:docPartBody>
        <w:p w:rsidR="009B6962" w:rsidRDefault="001A780D">
          <w:pPr>
            <w:pStyle w:val="B021B8B6E6B44963BAAFE4F10C0757E9"/>
          </w:pPr>
          <w:r w:rsidRPr="00706D60">
            <w:t>Key Takeaways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CAF6C62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80D"/>
    <w:rsid w:val="001A780D"/>
    <w:rsid w:val="00750653"/>
    <w:rsid w:val="00912800"/>
    <w:rsid w:val="00946C3B"/>
    <w:rsid w:val="009B6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2A5A65102B74E9088DE908B0B4534E1">
    <w:name w:val="02A5A65102B74E9088DE908B0B4534E1"/>
  </w:style>
  <w:style w:type="paragraph" w:customStyle="1" w:styleId="4C723BA91014496888D6915BABF99513">
    <w:name w:val="4C723BA91014496888D6915BABF99513"/>
  </w:style>
  <w:style w:type="paragraph" w:customStyle="1" w:styleId="0519E663459E4A33B09E66AD1D3915DB">
    <w:name w:val="0519E663459E4A33B09E66AD1D3915DB"/>
  </w:style>
  <w:style w:type="paragraph" w:customStyle="1" w:styleId="5EABC85FB26B4543B2849067357F7CBF">
    <w:name w:val="5EABC85FB26B4543B2849067357F7CBF"/>
  </w:style>
  <w:style w:type="paragraph" w:customStyle="1" w:styleId="EB2C8F50BD834C7787B4B331FC2C6F8C">
    <w:name w:val="EB2C8F50BD834C7787B4B331FC2C6F8C"/>
  </w:style>
  <w:style w:type="paragraph" w:customStyle="1" w:styleId="C201B4CBF8D34289A585F93256D7489E">
    <w:name w:val="C201B4CBF8D34289A585F93256D7489E"/>
  </w:style>
  <w:style w:type="paragraph" w:customStyle="1" w:styleId="2D5B2A97874D462486C55B6738DFFDC4">
    <w:name w:val="2D5B2A97874D462486C55B6738DFFDC4"/>
  </w:style>
  <w:style w:type="paragraph" w:customStyle="1" w:styleId="84B16F8196EA449998C2407258F9B604">
    <w:name w:val="84B16F8196EA449998C2407258F9B604"/>
  </w:style>
  <w:style w:type="paragraph" w:customStyle="1" w:styleId="320181E32F6E444E8F9A6D3E6B4DFBE4">
    <w:name w:val="320181E32F6E444E8F9A6D3E6B4DFBE4"/>
  </w:style>
  <w:style w:type="paragraph" w:customStyle="1" w:styleId="9C55BF1A2F0641AAB3C17026E8B1EFE4">
    <w:name w:val="9C55BF1A2F0641AAB3C17026E8B1EFE4"/>
  </w:style>
  <w:style w:type="paragraph" w:customStyle="1" w:styleId="FE98A5548C8142918BB180A8B1A67967">
    <w:name w:val="FE98A5548C8142918BB180A8B1A67967"/>
  </w:style>
  <w:style w:type="paragraph" w:customStyle="1" w:styleId="8E92F2E731F14251A0B21C8EBF99E65E">
    <w:name w:val="8E92F2E731F14251A0B21C8EBF99E65E"/>
  </w:style>
  <w:style w:type="paragraph" w:customStyle="1" w:styleId="8F880A0409484C32B75EE6CC2F9D0335">
    <w:name w:val="8F880A0409484C32B75EE6CC2F9D0335"/>
  </w:style>
  <w:style w:type="paragraph" w:customStyle="1" w:styleId="42654D2248CF438287553F274D877CE3">
    <w:name w:val="42654D2248CF438287553F274D877CE3"/>
  </w:style>
  <w:style w:type="paragraph" w:customStyle="1" w:styleId="69F636CFD2154DD09DBE774F79E43483">
    <w:name w:val="69F636CFD2154DD09DBE774F79E43483"/>
  </w:style>
  <w:style w:type="paragraph" w:customStyle="1" w:styleId="97A986474777408CB58AEE98BF58369B">
    <w:name w:val="97A986474777408CB58AEE98BF58369B"/>
  </w:style>
  <w:style w:type="paragraph" w:customStyle="1" w:styleId="B021B8B6E6B44963BAAFE4F10C0757E9">
    <w:name w:val="B021B8B6E6B44963BAAFE4F10C0757E9"/>
  </w:style>
  <w:style w:type="paragraph" w:styleId="ListBullet">
    <w:name w:val="List Bullet"/>
    <w:basedOn w:val="Normal"/>
    <w:uiPriority w:val="99"/>
    <w:pPr>
      <w:numPr>
        <w:numId w:val="1"/>
      </w:numPr>
      <w:contextualSpacing/>
      <w:jc w:val="both"/>
    </w:pPr>
    <w:rPr>
      <w:rFonts w:eastAsiaTheme="minorHAnsi"/>
    </w:rPr>
  </w:style>
  <w:style w:type="paragraph" w:customStyle="1" w:styleId="C02E6A2F959044899DDE981C34CA0841">
    <w:name w:val="C02E6A2F959044899DDE981C34CA0841"/>
  </w:style>
  <w:style w:type="paragraph" w:customStyle="1" w:styleId="39A391FD142A42F5BC3A6140EB7BF5CE">
    <w:name w:val="39A391FD142A42F5BC3A6140EB7BF5CE"/>
    <w:rsid w:val="009B6962"/>
  </w:style>
  <w:style w:type="paragraph" w:customStyle="1" w:styleId="7E9593202E85422AB49F64C7FCF4A6C1">
    <w:name w:val="7E9593202E85422AB49F64C7FCF4A6C1"/>
    <w:rsid w:val="009B696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Whitepaper">
      <a:majorFont>
        <a:latin typeface="Segoe U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In Progress</Status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42480f6609812271f56e53f2aff71704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b48d77c16982ba2890c3fe2b4c067b2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6976B8-B398-4E0B-A6D7-2BF155EDEBA8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59F0803C-BF15-46C7-A351-ADAC5F26F3D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279876A-F574-487C-80C3-CE81625DC5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E27D488-51FF-47D0-92BB-53DEE48000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tf45338127_win32</Template>
  <TotalTime>0</TotalTime>
  <Pages>21</Pages>
  <Words>2302</Words>
  <Characters>13124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NAT Platform Services QA Activities - Whitepaper</vt:lpstr>
    </vt:vector>
  </TitlesOfParts>
  <Company/>
  <LinksUpToDate>false</LinksUpToDate>
  <CharactersWithSpaces>15396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 Platform Services QA Activities - Whitepaper</dc:title>
  <dc:subject/>
  <dc:creator/>
  <cp:keywords/>
  <dc:description/>
  <cp:lastModifiedBy/>
  <cp:revision>1</cp:revision>
  <dcterms:created xsi:type="dcterms:W3CDTF">2021-07-01T12:01:00Z</dcterms:created>
  <dcterms:modified xsi:type="dcterms:W3CDTF">2021-07-16T07:02:00Z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